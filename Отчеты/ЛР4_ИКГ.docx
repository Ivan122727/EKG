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106D95" w14:textId="77777777" w:rsidR="00546E69" w:rsidRPr="00720CEB" w:rsidRDefault="00546E69" w:rsidP="001A5FCD">
      <w:pPr>
        <w:pStyle w:val="a0"/>
        <w:ind w:firstLine="0"/>
        <w:rPr>
          <w:rFonts w:cs="Times New Roman"/>
        </w:rPr>
      </w:pPr>
    </w:p>
    <w:p w14:paraId="1748BDE8" w14:textId="77777777" w:rsidR="00546E69" w:rsidRPr="00720CEB" w:rsidRDefault="00546E69" w:rsidP="00546E69">
      <w:pPr>
        <w:pStyle w:val="a0"/>
        <w:jc w:val="center"/>
        <w:rPr>
          <w:rFonts w:cs="Times New Roman"/>
        </w:rPr>
      </w:pPr>
      <w:r w:rsidRPr="00720CEB">
        <w:rPr>
          <w:rFonts w:cs="Times New Roman"/>
        </w:rPr>
        <w:t>Министерство науки и высшего образования Российской Федерации</w:t>
      </w:r>
    </w:p>
    <w:p w14:paraId="5CAA196A" w14:textId="77777777" w:rsidR="00546E69" w:rsidRPr="00720CEB" w:rsidRDefault="00546E69" w:rsidP="00546E69">
      <w:pPr>
        <w:pStyle w:val="a0"/>
        <w:spacing w:line="240" w:lineRule="auto"/>
        <w:jc w:val="center"/>
        <w:rPr>
          <w:rFonts w:cs="Times New Roman"/>
        </w:rPr>
      </w:pPr>
      <w:r w:rsidRPr="00720CEB">
        <w:rPr>
          <w:rFonts w:cs="Times New Roman"/>
        </w:rPr>
        <w:t>Федеральное государственное бюджетное</w:t>
      </w:r>
    </w:p>
    <w:p w14:paraId="049DD0D4" w14:textId="77777777" w:rsidR="00546E69" w:rsidRPr="00720CEB" w:rsidRDefault="00546E69" w:rsidP="00546E69">
      <w:pPr>
        <w:pStyle w:val="a0"/>
        <w:spacing w:line="240" w:lineRule="auto"/>
        <w:jc w:val="center"/>
        <w:rPr>
          <w:rFonts w:cs="Times New Roman"/>
        </w:rPr>
      </w:pPr>
      <w:r w:rsidRPr="00720CEB">
        <w:rPr>
          <w:rFonts w:cs="Times New Roman"/>
        </w:rPr>
        <w:t>Образовательное учреждение высшего образования</w:t>
      </w:r>
    </w:p>
    <w:p w14:paraId="3560F5E9" w14:textId="77777777" w:rsidR="00546E69" w:rsidRPr="00720CEB" w:rsidRDefault="00546E69" w:rsidP="00546E69">
      <w:pPr>
        <w:pStyle w:val="a0"/>
        <w:spacing w:line="240" w:lineRule="auto"/>
        <w:jc w:val="center"/>
        <w:rPr>
          <w:rFonts w:cs="Times New Roman"/>
        </w:rPr>
      </w:pPr>
      <w:r w:rsidRPr="00720CEB">
        <w:rPr>
          <w:rFonts w:cs="Times New Roman"/>
        </w:rPr>
        <w:t>«</w:t>
      </w:r>
      <w:r w:rsidR="001A5FCD" w:rsidRPr="00720CEB">
        <w:rPr>
          <w:rFonts w:cs="Times New Roman"/>
        </w:rPr>
        <w:t xml:space="preserve">Уфимский </w:t>
      </w:r>
      <w:r w:rsidR="00676C11" w:rsidRPr="00720CEB">
        <w:rPr>
          <w:rFonts w:cs="Times New Roman"/>
        </w:rPr>
        <w:t>университет науки и технологий</w:t>
      </w:r>
      <w:r w:rsidRPr="00720CEB">
        <w:rPr>
          <w:rFonts w:cs="Times New Roman"/>
        </w:rPr>
        <w:t>»</w:t>
      </w:r>
    </w:p>
    <w:p w14:paraId="63C6BB84" w14:textId="77777777" w:rsidR="001A5FCD" w:rsidRPr="00720CEB" w:rsidRDefault="001A5FCD" w:rsidP="00A51C9F">
      <w:pPr>
        <w:pStyle w:val="a0"/>
        <w:jc w:val="center"/>
        <w:rPr>
          <w:rFonts w:cs="Times New Roman"/>
        </w:rPr>
      </w:pPr>
    </w:p>
    <w:p w14:paraId="5A14A8EB" w14:textId="77777777" w:rsidR="001A5FCD" w:rsidRPr="00720CEB" w:rsidRDefault="001A5FCD" w:rsidP="00A51C9F">
      <w:pPr>
        <w:pStyle w:val="a0"/>
        <w:jc w:val="center"/>
        <w:rPr>
          <w:rFonts w:cs="Times New Roman"/>
        </w:rPr>
      </w:pPr>
    </w:p>
    <w:p w14:paraId="65A123C6" w14:textId="77777777" w:rsidR="001A5FCD" w:rsidRPr="00720CEB" w:rsidRDefault="001A5FCD" w:rsidP="00A51C9F">
      <w:pPr>
        <w:pStyle w:val="a0"/>
        <w:jc w:val="center"/>
        <w:rPr>
          <w:rFonts w:cs="Times New Roman"/>
        </w:rPr>
      </w:pPr>
    </w:p>
    <w:p w14:paraId="71E64C0D" w14:textId="77777777" w:rsidR="001A5FCD" w:rsidRPr="00720CEB" w:rsidRDefault="001A5FCD" w:rsidP="00A51C9F">
      <w:pPr>
        <w:pStyle w:val="a0"/>
        <w:ind w:firstLine="3402"/>
        <w:rPr>
          <w:rFonts w:cs="Times New Roman"/>
        </w:rPr>
      </w:pPr>
      <w:r w:rsidRPr="00720CEB">
        <w:rPr>
          <w:rFonts w:cs="Times New Roman"/>
        </w:rPr>
        <w:t>Факультет информатики и робототехники</w:t>
      </w:r>
    </w:p>
    <w:p w14:paraId="2B0088DB" w14:textId="77777777" w:rsidR="001A5FCD" w:rsidRPr="00720CEB" w:rsidRDefault="001A5FCD" w:rsidP="00A51C9F">
      <w:pPr>
        <w:pStyle w:val="a0"/>
        <w:ind w:firstLine="3402"/>
        <w:rPr>
          <w:rFonts w:cs="Times New Roman"/>
        </w:rPr>
      </w:pPr>
    </w:p>
    <w:p w14:paraId="4E8F1665" w14:textId="77777777" w:rsidR="001A5FCD" w:rsidRPr="00720CEB" w:rsidRDefault="001A5FCD" w:rsidP="00A51C9F">
      <w:pPr>
        <w:pStyle w:val="a0"/>
        <w:ind w:firstLine="3402"/>
        <w:rPr>
          <w:rFonts w:cs="Times New Roman"/>
        </w:rPr>
      </w:pPr>
      <w:r w:rsidRPr="00720CEB">
        <w:rPr>
          <w:rFonts w:cs="Times New Roman"/>
        </w:rPr>
        <w:t>Кафедра Информатики</w:t>
      </w:r>
    </w:p>
    <w:p w14:paraId="625AFC8D" w14:textId="77777777" w:rsidR="001A5FCD" w:rsidRPr="00720CEB" w:rsidRDefault="001A5FCD" w:rsidP="00A51C9F">
      <w:pPr>
        <w:pStyle w:val="a0"/>
        <w:ind w:firstLine="3402"/>
        <w:rPr>
          <w:rFonts w:cs="Times New Roman"/>
        </w:rPr>
      </w:pPr>
    </w:p>
    <w:p w14:paraId="5797A196" w14:textId="77777777" w:rsidR="001A5FCD" w:rsidRPr="00720CEB" w:rsidRDefault="001A5FCD" w:rsidP="00A51C9F">
      <w:pPr>
        <w:pStyle w:val="a0"/>
        <w:ind w:firstLine="3402"/>
        <w:rPr>
          <w:rFonts w:cs="Times New Roman"/>
        </w:rPr>
      </w:pPr>
    </w:p>
    <w:p w14:paraId="6F1ED4B3" w14:textId="77777777" w:rsidR="001A5FCD" w:rsidRPr="00720CEB" w:rsidRDefault="001A5FCD" w:rsidP="00A51C9F">
      <w:pPr>
        <w:pStyle w:val="a0"/>
        <w:ind w:firstLine="3402"/>
        <w:rPr>
          <w:rFonts w:cs="Times New Roman"/>
        </w:rPr>
      </w:pPr>
    </w:p>
    <w:p w14:paraId="0CD2D5BC" w14:textId="33A54A77" w:rsidR="001A5FCD" w:rsidRPr="00720CEB" w:rsidRDefault="001A5FCD" w:rsidP="00A51C9F">
      <w:pPr>
        <w:pStyle w:val="a0"/>
        <w:ind w:firstLine="709"/>
        <w:jc w:val="center"/>
        <w:rPr>
          <w:rFonts w:cs="Times New Roman"/>
        </w:rPr>
      </w:pPr>
      <w:r w:rsidRPr="00720CEB">
        <w:rPr>
          <w:rFonts w:cs="Times New Roman"/>
        </w:rPr>
        <w:t xml:space="preserve">Отчет по лабораторной работе № </w:t>
      </w:r>
      <w:r w:rsidR="00AD14E4" w:rsidRPr="00720CEB">
        <w:rPr>
          <w:rFonts w:cs="Times New Roman"/>
        </w:rPr>
        <w:t>4</w:t>
      </w:r>
    </w:p>
    <w:p w14:paraId="0F5E46C5" w14:textId="727C83A7" w:rsidR="001A5FCD" w:rsidRPr="00720CEB" w:rsidRDefault="001A5FCD" w:rsidP="00A51C9F">
      <w:pPr>
        <w:pStyle w:val="a0"/>
        <w:ind w:firstLine="709"/>
        <w:jc w:val="center"/>
        <w:rPr>
          <w:rFonts w:cs="Times New Roman"/>
        </w:rPr>
      </w:pPr>
      <w:r w:rsidRPr="00720CEB">
        <w:rPr>
          <w:rFonts w:cs="Times New Roman"/>
        </w:rPr>
        <w:t>на тему: «</w:t>
      </w:r>
      <w:r w:rsidR="00AD14E4" w:rsidRPr="00720CEB">
        <w:rPr>
          <w:rFonts w:cs="Times New Roman"/>
        </w:rPr>
        <w:t xml:space="preserve">Работа с тенями, скайбокс и карта нормалей в </w:t>
      </w:r>
      <w:r w:rsidR="00AD14E4" w:rsidRPr="00720CEB">
        <w:rPr>
          <w:rFonts w:cs="Times New Roman"/>
          <w:lang w:val="en-US"/>
        </w:rPr>
        <w:t>OpenGL</w:t>
      </w:r>
      <w:r w:rsidRPr="00720CEB">
        <w:rPr>
          <w:rFonts w:cs="Times New Roman"/>
        </w:rPr>
        <w:t>»</w:t>
      </w:r>
    </w:p>
    <w:p w14:paraId="2ECDB342" w14:textId="77777777" w:rsidR="001A5FCD" w:rsidRPr="00720CEB" w:rsidRDefault="001A5FCD" w:rsidP="00A51C9F">
      <w:pPr>
        <w:pStyle w:val="a0"/>
        <w:ind w:firstLine="709"/>
        <w:jc w:val="center"/>
        <w:rPr>
          <w:rFonts w:cs="Times New Roman"/>
        </w:rPr>
      </w:pPr>
    </w:p>
    <w:p w14:paraId="2462AD97" w14:textId="77777777" w:rsidR="001A5FCD" w:rsidRPr="00720CEB" w:rsidRDefault="001A5FCD" w:rsidP="00A51C9F">
      <w:pPr>
        <w:pStyle w:val="a0"/>
        <w:ind w:firstLine="709"/>
        <w:jc w:val="center"/>
        <w:rPr>
          <w:rFonts w:cs="Times New Roman"/>
        </w:rPr>
      </w:pPr>
    </w:p>
    <w:p w14:paraId="78AA3FAF" w14:textId="77777777" w:rsidR="001A5FCD" w:rsidRPr="00720CEB" w:rsidRDefault="001A5FCD" w:rsidP="00A51C9F">
      <w:pPr>
        <w:pStyle w:val="a0"/>
        <w:ind w:firstLine="709"/>
        <w:jc w:val="center"/>
        <w:rPr>
          <w:rFonts w:cs="Times New Roman"/>
        </w:rPr>
      </w:pPr>
    </w:p>
    <w:p w14:paraId="365A27DE" w14:textId="77777777" w:rsidR="001A5FCD" w:rsidRPr="00720CEB" w:rsidRDefault="001A5FCD" w:rsidP="00A51C9F">
      <w:pPr>
        <w:pStyle w:val="a0"/>
        <w:ind w:firstLine="709"/>
        <w:jc w:val="center"/>
        <w:rPr>
          <w:rFonts w:cs="Times New Roman"/>
        </w:rPr>
      </w:pPr>
    </w:p>
    <w:p w14:paraId="3BB83CE6" w14:textId="77777777" w:rsidR="001A5FCD" w:rsidRPr="00720CEB" w:rsidRDefault="001A5FCD" w:rsidP="00A51C9F">
      <w:pPr>
        <w:pStyle w:val="a0"/>
        <w:ind w:firstLine="709"/>
        <w:jc w:val="left"/>
        <w:rPr>
          <w:rFonts w:cs="Times New Roman"/>
        </w:rPr>
      </w:pPr>
      <w:r w:rsidRPr="00720CEB">
        <w:rPr>
          <w:rFonts w:cs="Times New Roman"/>
        </w:rPr>
        <w:t>Выполнил:</w:t>
      </w:r>
    </w:p>
    <w:p w14:paraId="260527D0" w14:textId="0AB8CE73" w:rsidR="001A5FCD" w:rsidRDefault="00AD14E4" w:rsidP="00A51C9F">
      <w:pPr>
        <w:pStyle w:val="a0"/>
        <w:tabs>
          <w:tab w:val="left" w:pos="6237"/>
        </w:tabs>
        <w:rPr>
          <w:rFonts w:cs="Times New Roman"/>
        </w:rPr>
      </w:pPr>
      <w:r w:rsidRPr="00720CEB">
        <w:rPr>
          <w:rFonts w:cs="Times New Roman"/>
        </w:rPr>
        <w:t>Студент группы ПРО-2</w:t>
      </w:r>
      <w:r w:rsidR="001A5FCD" w:rsidRPr="00720CEB">
        <w:rPr>
          <w:rFonts w:cs="Times New Roman"/>
        </w:rPr>
        <w:t>33Б</w:t>
      </w:r>
      <w:r w:rsidR="001A5FCD" w:rsidRPr="00720CEB">
        <w:rPr>
          <w:rFonts w:cs="Times New Roman"/>
        </w:rPr>
        <w:tab/>
      </w:r>
      <w:r w:rsidR="00912C71">
        <w:rPr>
          <w:rFonts w:cs="Times New Roman"/>
        </w:rPr>
        <w:t>Ермолов И О</w:t>
      </w:r>
    </w:p>
    <w:p w14:paraId="09941391" w14:textId="77777777" w:rsidR="003A5F10" w:rsidRPr="00720CEB" w:rsidRDefault="003A5F10" w:rsidP="00A51C9F">
      <w:pPr>
        <w:pStyle w:val="a0"/>
        <w:tabs>
          <w:tab w:val="left" w:pos="6237"/>
        </w:tabs>
        <w:rPr>
          <w:rFonts w:cs="Times New Roman"/>
        </w:rPr>
      </w:pPr>
    </w:p>
    <w:p w14:paraId="2ED50B63" w14:textId="77777777" w:rsidR="00A51C9F" w:rsidRPr="00720CEB" w:rsidRDefault="00A51C9F" w:rsidP="00A51C9F">
      <w:pPr>
        <w:pStyle w:val="a0"/>
        <w:tabs>
          <w:tab w:val="left" w:pos="6237"/>
        </w:tabs>
        <w:rPr>
          <w:rFonts w:cs="Times New Roman"/>
        </w:rPr>
      </w:pPr>
    </w:p>
    <w:p w14:paraId="3E22B0FA" w14:textId="77777777" w:rsidR="00A51C9F" w:rsidRPr="00720CEB" w:rsidRDefault="00A51C9F" w:rsidP="00A51C9F">
      <w:pPr>
        <w:pStyle w:val="a0"/>
        <w:tabs>
          <w:tab w:val="left" w:pos="6237"/>
        </w:tabs>
        <w:rPr>
          <w:rFonts w:cs="Times New Roman"/>
        </w:rPr>
      </w:pPr>
    </w:p>
    <w:p w14:paraId="53EC42C2" w14:textId="77777777" w:rsidR="00A51C9F" w:rsidRPr="00720CEB" w:rsidRDefault="00A51C9F" w:rsidP="00A51C9F">
      <w:pPr>
        <w:pStyle w:val="a0"/>
        <w:tabs>
          <w:tab w:val="left" w:pos="6237"/>
        </w:tabs>
        <w:rPr>
          <w:rFonts w:cs="Times New Roman"/>
        </w:rPr>
      </w:pPr>
      <w:r w:rsidRPr="00720CEB">
        <w:rPr>
          <w:rFonts w:cs="Times New Roman"/>
        </w:rPr>
        <w:t>Проверил:</w:t>
      </w:r>
    </w:p>
    <w:p w14:paraId="29C9E172" w14:textId="77777777" w:rsidR="00A51C9F" w:rsidRPr="00720CEB" w:rsidRDefault="00A51C9F" w:rsidP="00A51C9F">
      <w:pPr>
        <w:pStyle w:val="a0"/>
        <w:tabs>
          <w:tab w:val="left" w:pos="6237"/>
        </w:tabs>
        <w:rPr>
          <w:rFonts w:cs="Times New Roman"/>
        </w:rPr>
      </w:pPr>
      <w:r w:rsidRPr="00720CEB">
        <w:rPr>
          <w:rFonts w:cs="Times New Roman"/>
        </w:rPr>
        <w:t>канд. техн. наук</w:t>
      </w:r>
      <w:r w:rsidRPr="00720CEB">
        <w:rPr>
          <w:rFonts w:cs="Times New Roman"/>
        </w:rPr>
        <w:tab/>
      </w:r>
      <w:r w:rsidR="00676C11" w:rsidRPr="00720CEB">
        <w:rPr>
          <w:rFonts w:cs="Times New Roman"/>
        </w:rPr>
        <w:t>В.А. Котельников</w:t>
      </w:r>
    </w:p>
    <w:p w14:paraId="40DAAB81" w14:textId="77777777" w:rsidR="00A51C9F" w:rsidRPr="00720CEB" w:rsidRDefault="00A51C9F" w:rsidP="00A51C9F">
      <w:pPr>
        <w:pStyle w:val="a0"/>
        <w:tabs>
          <w:tab w:val="left" w:pos="6237"/>
        </w:tabs>
        <w:rPr>
          <w:rFonts w:cs="Times New Roman"/>
        </w:rPr>
      </w:pPr>
    </w:p>
    <w:p w14:paraId="1FF24C95" w14:textId="77777777" w:rsidR="00A51C9F" w:rsidRPr="00720CEB" w:rsidRDefault="00A51C9F" w:rsidP="00A51C9F">
      <w:pPr>
        <w:pStyle w:val="a0"/>
        <w:tabs>
          <w:tab w:val="left" w:pos="6237"/>
        </w:tabs>
        <w:rPr>
          <w:rFonts w:cs="Times New Roman"/>
        </w:rPr>
      </w:pPr>
    </w:p>
    <w:p w14:paraId="2D70A601" w14:textId="77777777" w:rsidR="00A51C9F" w:rsidRPr="00720CEB" w:rsidRDefault="00A51C9F" w:rsidP="00B620B3">
      <w:pPr>
        <w:pStyle w:val="a0"/>
        <w:tabs>
          <w:tab w:val="left" w:pos="6237"/>
        </w:tabs>
        <w:jc w:val="center"/>
        <w:rPr>
          <w:rFonts w:cs="Times New Roman"/>
        </w:rPr>
        <w:sectPr w:rsidR="00A51C9F" w:rsidRPr="00720CEB" w:rsidSect="00A51C9F">
          <w:pgSz w:w="11906" w:h="16838"/>
          <w:pgMar w:top="851" w:right="567" w:bottom="1134" w:left="1418" w:header="709" w:footer="709" w:gutter="0"/>
          <w:cols w:space="708"/>
          <w:docGrid w:linePitch="360"/>
        </w:sectPr>
      </w:pPr>
      <w:r w:rsidRPr="00720CEB">
        <w:rPr>
          <w:rFonts w:cs="Times New Roman"/>
        </w:rPr>
        <w:t>Уфа</w:t>
      </w:r>
      <w:r w:rsidR="00B620B3" w:rsidRPr="00720CEB">
        <w:rPr>
          <w:rFonts w:cs="Times New Roman"/>
        </w:rPr>
        <w:t xml:space="preserve"> - 202</w:t>
      </w:r>
      <w:r w:rsidR="00676C11" w:rsidRPr="00720CEB">
        <w:rPr>
          <w:rFonts w:cs="Times New Roman"/>
        </w:rPr>
        <w:t>3</w:t>
      </w:r>
    </w:p>
    <w:p w14:paraId="010B24EA" w14:textId="7C8F2CE3" w:rsidR="00BA66FD" w:rsidRPr="00720CEB" w:rsidRDefault="00BA66FD" w:rsidP="00642ED7">
      <w:pPr>
        <w:pStyle w:val="a0"/>
        <w:ind w:firstLine="0"/>
        <w:rPr>
          <w:rFonts w:cs="Times New Roman"/>
          <w:b/>
          <w:szCs w:val="28"/>
        </w:rPr>
      </w:pPr>
      <w:bookmarkStart w:id="0" w:name="_Toc133656742"/>
      <w:r w:rsidRPr="00720CEB">
        <w:rPr>
          <w:rFonts w:cs="Times New Roman"/>
          <w:b/>
          <w:szCs w:val="28"/>
        </w:rPr>
        <w:lastRenderedPageBreak/>
        <w:t>Цель работы</w:t>
      </w:r>
      <w:bookmarkEnd w:id="0"/>
    </w:p>
    <w:p w14:paraId="0F0496CF" w14:textId="13A480A4" w:rsidR="00AD14E4" w:rsidRPr="00720CEB" w:rsidRDefault="00AD14E4" w:rsidP="00BA66FD">
      <w:pPr>
        <w:pStyle w:val="a0"/>
        <w:ind w:firstLine="0"/>
        <w:rPr>
          <w:rFonts w:cs="Times New Roman"/>
          <w:szCs w:val="28"/>
        </w:rPr>
      </w:pPr>
      <w:r w:rsidRPr="00720CEB">
        <w:rPr>
          <w:rFonts w:cs="Times New Roman"/>
          <w:szCs w:val="28"/>
        </w:rPr>
        <w:t>Изучение работы с тенями, скайбокс и карта нормалей в OpenGL.</w:t>
      </w:r>
    </w:p>
    <w:p w14:paraId="134ACBD0" w14:textId="380410C8" w:rsidR="00451D9B" w:rsidRPr="00720CEB" w:rsidRDefault="00451D9B" w:rsidP="00BA66FD">
      <w:pPr>
        <w:pStyle w:val="a0"/>
        <w:ind w:firstLine="0"/>
        <w:rPr>
          <w:rFonts w:cs="Times New Roman"/>
          <w:b/>
          <w:szCs w:val="28"/>
        </w:rPr>
      </w:pPr>
      <w:r w:rsidRPr="00720CEB">
        <w:rPr>
          <w:rFonts w:cs="Times New Roman"/>
          <w:b/>
          <w:szCs w:val="28"/>
        </w:rPr>
        <w:t>Задание</w:t>
      </w:r>
    </w:p>
    <w:p w14:paraId="6F6BF45F" w14:textId="738F43CD" w:rsidR="00451D9B" w:rsidRPr="00720CEB" w:rsidRDefault="00AD14E4" w:rsidP="00BA66FD">
      <w:pPr>
        <w:pStyle w:val="a0"/>
        <w:ind w:firstLine="0"/>
        <w:rPr>
          <w:rFonts w:cs="Times New Roman"/>
          <w:szCs w:val="28"/>
        </w:rPr>
      </w:pPr>
      <w:r w:rsidRPr="00720CEB">
        <w:rPr>
          <w:rFonts w:cs="Times New Roman"/>
          <w:szCs w:val="28"/>
          <w:shd w:val="clear" w:color="auto" w:fill="FFFFFF"/>
        </w:rPr>
        <w:t xml:space="preserve">Выполнить 23-26 уроки по OpenGL </w:t>
      </w:r>
      <w:hyperlink r:id="rId8" w:tgtFrame="_blank" w:history="1">
        <w:r w:rsidR="00451D9B" w:rsidRPr="00720CEB">
          <w:rPr>
            <w:rStyle w:val="aa"/>
            <w:rFonts w:cs="Times New Roman"/>
            <w:color w:val="auto"/>
            <w:szCs w:val="28"/>
            <w:shd w:val="clear" w:color="auto" w:fill="FFFFFF"/>
          </w:rPr>
          <w:t>https://triplepointfive.github.io/ogltutor/</w:t>
        </w:r>
      </w:hyperlink>
    </w:p>
    <w:p w14:paraId="39EDA96A" w14:textId="652256A7" w:rsidR="00BA66FD" w:rsidRPr="00720CEB" w:rsidRDefault="00BA66FD" w:rsidP="00451D9B">
      <w:pPr>
        <w:pStyle w:val="a0"/>
        <w:ind w:firstLine="0"/>
        <w:rPr>
          <w:rFonts w:cs="Times New Roman"/>
          <w:b/>
        </w:rPr>
      </w:pPr>
      <w:bookmarkStart w:id="1" w:name="_Toc133656743"/>
      <w:r w:rsidRPr="00720CEB">
        <w:rPr>
          <w:rFonts w:cs="Times New Roman"/>
          <w:b/>
        </w:rPr>
        <w:t>Ход работы</w:t>
      </w:r>
      <w:bookmarkEnd w:id="1"/>
    </w:p>
    <w:p w14:paraId="71633907" w14:textId="61210D35" w:rsidR="00B15367" w:rsidRPr="00720CEB" w:rsidRDefault="00AD14E4" w:rsidP="00B15367">
      <w:pPr>
        <w:pStyle w:val="a0"/>
        <w:numPr>
          <w:ilvl w:val="0"/>
          <w:numId w:val="4"/>
        </w:numPr>
        <w:rPr>
          <w:rFonts w:cs="Times New Roman"/>
        </w:rPr>
      </w:pPr>
      <w:r w:rsidRPr="00720CEB">
        <w:rPr>
          <w:rFonts w:cs="Times New Roman"/>
        </w:rPr>
        <w:t>В уроках 23-24</w:t>
      </w:r>
      <w:r w:rsidR="00B15367" w:rsidRPr="00720CEB">
        <w:rPr>
          <w:rFonts w:cs="Times New Roman"/>
        </w:rPr>
        <w:t xml:space="preserve"> я научился </w:t>
      </w:r>
      <w:r w:rsidRPr="00720CEB">
        <w:rPr>
          <w:rFonts w:cs="Times New Roman"/>
        </w:rPr>
        <w:t xml:space="preserve">загружать модели через </w:t>
      </w:r>
      <w:r w:rsidRPr="00720CEB">
        <w:rPr>
          <w:rFonts w:cs="Times New Roman"/>
          <w:lang w:val="en-US"/>
        </w:rPr>
        <w:t>Assimp</w:t>
      </w:r>
      <w:r w:rsidRPr="00720CEB">
        <w:rPr>
          <w:rFonts w:cs="Times New Roman"/>
        </w:rPr>
        <w:t xml:space="preserve"> и работать с тенями загруженных моделей.</w:t>
      </w:r>
    </w:p>
    <w:p w14:paraId="351D9A06" w14:textId="17F95991" w:rsidR="00B15367" w:rsidRPr="00720CEB" w:rsidRDefault="00AD14E4" w:rsidP="00B15367">
      <w:pPr>
        <w:pStyle w:val="a0"/>
        <w:ind w:firstLine="0"/>
        <w:jc w:val="center"/>
        <w:rPr>
          <w:rFonts w:cs="Times New Roman"/>
        </w:rPr>
      </w:pPr>
      <w:r w:rsidRPr="00720CEB">
        <w:rPr>
          <w:rFonts w:cs="Times New Roman"/>
          <w:noProof/>
          <w:lang w:eastAsia="ru-RU"/>
        </w:rPr>
        <w:drawing>
          <wp:inline distT="0" distB="0" distL="0" distR="0" wp14:anchorId="53EDBB95" wp14:editId="4124D33A">
            <wp:extent cx="4115231" cy="3157870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9330" cy="319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83C9" w14:textId="6C9B6E22" w:rsidR="00B15367" w:rsidRPr="00720CEB" w:rsidRDefault="00B15367" w:rsidP="00B15367">
      <w:pPr>
        <w:pStyle w:val="a0"/>
        <w:ind w:firstLine="0"/>
        <w:jc w:val="center"/>
        <w:rPr>
          <w:rFonts w:cs="Times New Roman"/>
        </w:rPr>
      </w:pPr>
      <w:r w:rsidRPr="00720CEB">
        <w:rPr>
          <w:rFonts w:cs="Times New Roman"/>
        </w:rPr>
        <w:t>Рисунок 1.</w:t>
      </w:r>
      <w:r w:rsidR="00AD14E4" w:rsidRPr="00720CEB">
        <w:rPr>
          <w:rFonts w:cs="Times New Roman"/>
        </w:rPr>
        <w:t xml:space="preserve"> Загруженная модель с картой теней.</w:t>
      </w:r>
    </w:p>
    <w:p w14:paraId="21DCF4A1" w14:textId="35BCB387" w:rsidR="00AD14E4" w:rsidRPr="00720CEB" w:rsidRDefault="00AD14E4" w:rsidP="00B15367">
      <w:pPr>
        <w:pStyle w:val="a0"/>
        <w:ind w:firstLine="0"/>
        <w:jc w:val="center"/>
        <w:rPr>
          <w:rFonts w:cs="Times New Roman"/>
        </w:rPr>
      </w:pPr>
      <w:r w:rsidRPr="00720CEB">
        <w:rPr>
          <w:rFonts w:cs="Times New Roman"/>
          <w:noProof/>
          <w:lang w:eastAsia="ru-RU"/>
        </w:rPr>
        <w:drawing>
          <wp:inline distT="0" distB="0" distL="0" distR="0" wp14:anchorId="4BFA8A75" wp14:editId="024E673B">
            <wp:extent cx="4338083" cy="2930536"/>
            <wp:effectExtent l="0" t="0" r="571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6612" cy="29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1FC8" w14:textId="05A5674F" w:rsidR="00AD14E4" w:rsidRPr="00720CEB" w:rsidRDefault="00AD14E4" w:rsidP="00B15367">
      <w:pPr>
        <w:pStyle w:val="a0"/>
        <w:ind w:firstLine="0"/>
        <w:jc w:val="center"/>
        <w:rPr>
          <w:rFonts w:cs="Times New Roman"/>
        </w:rPr>
      </w:pPr>
      <w:r w:rsidRPr="00720CEB">
        <w:rPr>
          <w:rFonts w:cs="Times New Roman"/>
        </w:rPr>
        <w:t>Рисунок 2. Другая загруженная модель с картой теней.</w:t>
      </w:r>
    </w:p>
    <w:p w14:paraId="29FEBAAB" w14:textId="54541027" w:rsidR="00B15367" w:rsidRPr="00720CEB" w:rsidRDefault="00AD14E4" w:rsidP="00B15367">
      <w:pPr>
        <w:pStyle w:val="a0"/>
        <w:numPr>
          <w:ilvl w:val="0"/>
          <w:numId w:val="4"/>
        </w:numPr>
        <w:rPr>
          <w:rFonts w:cs="Times New Roman"/>
        </w:rPr>
      </w:pPr>
      <w:r w:rsidRPr="00720CEB">
        <w:rPr>
          <w:rFonts w:cs="Times New Roman"/>
        </w:rPr>
        <w:lastRenderedPageBreak/>
        <w:t>В 25</w:t>
      </w:r>
      <w:r w:rsidR="00B15367" w:rsidRPr="00720CEB">
        <w:rPr>
          <w:rFonts w:cs="Times New Roman"/>
        </w:rPr>
        <w:t xml:space="preserve"> уроке я изучил </w:t>
      </w:r>
      <w:r w:rsidRPr="00720CEB">
        <w:rPr>
          <w:rFonts w:cs="Times New Roman"/>
        </w:rPr>
        <w:t>назначение, определение и способ создания скайбокса.</w:t>
      </w:r>
    </w:p>
    <w:p w14:paraId="7ACF8855" w14:textId="485BCCAC" w:rsidR="00B15367" w:rsidRPr="00720CEB" w:rsidRDefault="00AD14E4" w:rsidP="00B15367">
      <w:pPr>
        <w:pStyle w:val="a0"/>
        <w:ind w:left="720" w:firstLine="0"/>
        <w:jc w:val="center"/>
        <w:rPr>
          <w:rFonts w:cs="Times New Roman"/>
        </w:rPr>
      </w:pPr>
      <w:r w:rsidRPr="00720CEB">
        <w:rPr>
          <w:rFonts w:cs="Times New Roman"/>
          <w:noProof/>
          <w:lang w:eastAsia="ru-RU"/>
        </w:rPr>
        <w:drawing>
          <wp:inline distT="0" distB="0" distL="0" distR="0" wp14:anchorId="04C7BF66" wp14:editId="5F6CB821">
            <wp:extent cx="3449689" cy="1937126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2882" cy="195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F237" w14:textId="53941B7C" w:rsidR="00B15367" w:rsidRPr="00720CEB" w:rsidRDefault="00AD14E4" w:rsidP="00B15367">
      <w:pPr>
        <w:pStyle w:val="a0"/>
        <w:ind w:left="720" w:firstLine="0"/>
        <w:jc w:val="center"/>
        <w:rPr>
          <w:rFonts w:cs="Times New Roman"/>
        </w:rPr>
      </w:pPr>
      <w:r w:rsidRPr="00720CEB">
        <w:rPr>
          <w:rFonts w:cs="Times New Roman"/>
        </w:rPr>
        <w:t>Рисунок 3. Модель в окружении скайбокса</w:t>
      </w:r>
      <w:r w:rsidR="00B15367" w:rsidRPr="00720CEB">
        <w:rPr>
          <w:rFonts w:cs="Times New Roman"/>
        </w:rPr>
        <w:t>.</w:t>
      </w:r>
    </w:p>
    <w:p w14:paraId="350033A4" w14:textId="0C0361B1" w:rsidR="00B15367" w:rsidRPr="00720CEB" w:rsidRDefault="00AD14E4" w:rsidP="00B15367">
      <w:pPr>
        <w:pStyle w:val="a0"/>
        <w:numPr>
          <w:ilvl w:val="0"/>
          <w:numId w:val="4"/>
        </w:numPr>
        <w:rPr>
          <w:rFonts w:cs="Times New Roman"/>
        </w:rPr>
      </w:pPr>
      <w:r w:rsidRPr="00720CEB">
        <w:rPr>
          <w:rFonts w:cs="Times New Roman"/>
        </w:rPr>
        <w:t>В урок</w:t>
      </w:r>
      <w:r w:rsidRPr="00720CEB">
        <w:rPr>
          <w:rFonts w:cs="Times New Roman"/>
          <w:lang w:val="en-US"/>
        </w:rPr>
        <w:t>e</w:t>
      </w:r>
      <w:r w:rsidRPr="00720CEB">
        <w:rPr>
          <w:rFonts w:cs="Times New Roman"/>
        </w:rPr>
        <w:t xml:space="preserve"> 26 </w:t>
      </w:r>
      <w:r w:rsidR="00B15367" w:rsidRPr="00720CEB">
        <w:rPr>
          <w:rFonts w:cs="Times New Roman"/>
        </w:rPr>
        <w:t xml:space="preserve">я изучил </w:t>
      </w:r>
      <w:r w:rsidRPr="00720CEB">
        <w:rPr>
          <w:rFonts w:cs="Times New Roman"/>
        </w:rPr>
        <w:t>назначение и способ создание карты нормалей.</w:t>
      </w:r>
    </w:p>
    <w:p w14:paraId="22B4737B" w14:textId="18DAFC0D" w:rsidR="00B15367" w:rsidRPr="00720CEB" w:rsidRDefault="00AD14E4" w:rsidP="00B15367">
      <w:pPr>
        <w:pStyle w:val="a0"/>
        <w:ind w:left="708" w:firstLine="0"/>
        <w:jc w:val="center"/>
        <w:rPr>
          <w:rFonts w:cs="Times New Roman"/>
          <w:lang w:val="en-US"/>
        </w:rPr>
      </w:pPr>
      <w:r w:rsidRPr="00720CEB">
        <w:rPr>
          <w:rFonts w:cs="Times New Roman"/>
          <w:noProof/>
          <w:lang w:eastAsia="ru-RU"/>
        </w:rPr>
        <w:drawing>
          <wp:inline distT="0" distB="0" distL="0" distR="0" wp14:anchorId="24042EFA" wp14:editId="6817C7CE">
            <wp:extent cx="3367762" cy="2541182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9024" cy="25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8569" w14:textId="2EC3042B" w:rsidR="00B15367" w:rsidRPr="00720CEB" w:rsidRDefault="00B15367" w:rsidP="00B15367">
      <w:pPr>
        <w:pStyle w:val="a0"/>
        <w:ind w:left="708" w:firstLine="0"/>
        <w:jc w:val="center"/>
        <w:rPr>
          <w:rFonts w:cs="Times New Roman"/>
        </w:rPr>
      </w:pPr>
      <w:r w:rsidRPr="00720CEB">
        <w:rPr>
          <w:rFonts w:cs="Times New Roman"/>
        </w:rPr>
        <w:t xml:space="preserve">Рисунок </w:t>
      </w:r>
      <w:r w:rsidR="00AD14E4" w:rsidRPr="00720CEB">
        <w:rPr>
          <w:rFonts w:cs="Times New Roman"/>
        </w:rPr>
        <w:t>4</w:t>
      </w:r>
      <w:r w:rsidRPr="00720CEB">
        <w:rPr>
          <w:rFonts w:cs="Times New Roman"/>
        </w:rPr>
        <w:t xml:space="preserve">. </w:t>
      </w:r>
      <w:r w:rsidR="00AD14E4" w:rsidRPr="00720CEB">
        <w:rPr>
          <w:rFonts w:cs="Times New Roman"/>
        </w:rPr>
        <w:t>Модель с картой нормалей</w:t>
      </w:r>
      <w:r w:rsidRPr="00720CEB">
        <w:rPr>
          <w:rFonts w:cs="Times New Roman"/>
        </w:rPr>
        <w:t>.</w:t>
      </w:r>
    </w:p>
    <w:p w14:paraId="3FE9C66A" w14:textId="135FC2CC" w:rsidR="00AD14E4" w:rsidRPr="00720CEB" w:rsidRDefault="00AD14E4" w:rsidP="00B15367">
      <w:pPr>
        <w:pStyle w:val="a0"/>
        <w:ind w:left="708" w:firstLine="0"/>
        <w:jc w:val="center"/>
        <w:rPr>
          <w:rFonts w:cs="Times New Roman"/>
        </w:rPr>
      </w:pPr>
      <w:r w:rsidRPr="00720CEB">
        <w:rPr>
          <w:rFonts w:cs="Times New Roman"/>
          <w:noProof/>
          <w:lang w:eastAsia="ru-RU"/>
        </w:rPr>
        <w:drawing>
          <wp:inline distT="0" distB="0" distL="0" distR="0" wp14:anchorId="09ED6EEC" wp14:editId="4F74FCDB">
            <wp:extent cx="3385851" cy="2541181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0949" cy="256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B53E" w14:textId="7A1CA945" w:rsidR="00AD14E4" w:rsidRPr="00720CEB" w:rsidRDefault="00AD14E4" w:rsidP="00B15367">
      <w:pPr>
        <w:pStyle w:val="a0"/>
        <w:ind w:left="708" w:firstLine="0"/>
        <w:jc w:val="center"/>
        <w:rPr>
          <w:rFonts w:cs="Times New Roman"/>
        </w:rPr>
      </w:pPr>
      <w:r w:rsidRPr="00720CEB">
        <w:rPr>
          <w:rFonts w:cs="Times New Roman"/>
        </w:rPr>
        <w:t>Рисунок 5. Модель без карты нормалей.</w:t>
      </w:r>
    </w:p>
    <w:p w14:paraId="0F2E62EA" w14:textId="77777777" w:rsidR="00AD14E4" w:rsidRPr="00720CEB" w:rsidRDefault="00AD14E4" w:rsidP="00451D9B">
      <w:pPr>
        <w:pStyle w:val="a0"/>
        <w:ind w:firstLine="0"/>
        <w:rPr>
          <w:rFonts w:cs="Times New Roman"/>
        </w:rPr>
      </w:pPr>
      <w:bookmarkStart w:id="2" w:name="_Toc133656744"/>
    </w:p>
    <w:p w14:paraId="743ECE6B" w14:textId="3A37F13C" w:rsidR="00BA66FD" w:rsidRPr="00720CEB" w:rsidRDefault="00BA66FD" w:rsidP="00451D9B">
      <w:pPr>
        <w:pStyle w:val="a0"/>
        <w:ind w:firstLine="0"/>
        <w:rPr>
          <w:rFonts w:cs="Times New Roman"/>
          <w:b/>
        </w:rPr>
      </w:pPr>
      <w:r w:rsidRPr="00720CEB">
        <w:rPr>
          <w:rFonts w:cs="Times New Roman"/>
          <w:b/>
        </w:rPr>
        <w:lastRenderedPageBreak/>
        <w:t>Выводы к работе</w:t>
      </w:r>
      <w:bookmarkEnd w:id="2"/>
    </w:p>
    <w:p w14:paraId="04E7053B" w14:textId="0776FB4A" w:rsidR="00283462" w:rsidRPr="00720CEB" w:rsidRDefault="00BA66FD" w:rsidP="00283462">
      <w:pPr>
        <w:pStyle w:val="a0"/>
        <w:ind w:firstLine="0"/>
        <w:rPr>
          <w:rStyle w:val="aa"/>
          <w:rFonts w:cs="Times New Roman"/>
          <w:color w:val="auto"/>
        </w:rPr>
      </w:pPr>
      <w:r w:rsidRPr="00720CEB">
        <w:rPr>
          <w:rFonts w:cs="Times New Roman"/>
        </w:rPr>
        <w:t>При выполнении данной лабор</w:t>
      </w:r>
      <w:r w:rsidR="00BB3762" w:rsidRPr="00720CEB">
        <w:rPr>
          <w:rFonts w:cs="Times New Roman"/>
        </w:rPr>
        <w:t xml:space="preserve">аторной работы я познакомился </w:t>
      </w:r>
      <w:r w:rsidR="00720CEB" w:rsidRPr="00720CEB">
        <w:rPr>
          <w:rFonts w:cs="Times New Roman"/>
        </w:rPr>
        <w:t xml:space="preserve">с загрузкой моделей в </w:t>
      </w:r>
      <w:r w:rsidR="00720CEB" w:rsidRPr="00720CEB">
        <w:rPr>
          <w:rFonts w:cs="Times New Roman"/>
          <w:lang w:val="en-US"/>
        </w:rPr>
        <w:t>OpenGL</w:t>
      </w:r>
      <w:r w:rsidR="00720CEB" w:rsidRPr="00720CEB">
        <w:rPr>
          <w:rFonts w:cs="Times New Roman"/>
        </w:rPr>
        <w:t xml:space="preserve">, способами создания теней, а так же со скайбоксом. </w:t>
      </w:r>
      <w:r w:rsidR="00BB3762" w:rsidRPr="00720CEB">
        <w:rPr>
          <w:rFonts w:cs="Times New Roman"/>
        </w:rPr>
        <w:t xml:space="preserve">Полный код программ по ссылке: </w:t>
      </w:r>
      <w:bookmarkStart w:id="3" w:name="_Toc133656745"/>
      <w:r w:rsidR="00720CEB" w:rsidRPr="00720CEB">
        <w:rPr>
          <w:rFonts w:cs="Times New Roman"/>
        </w:rPr>
        <w:fldChar w:fldCharType="begin"/>
      </w:r>
      <w:r w:rsidR="00720CEB" w:rsidRPr="00720CEB">
        <w:rPr>
          <w:rFonts w:cs="Times New Roman"/>
        </w:rPr>
        <w:instrText xml:space="preserve"> HYPERLINK "https://github.com/VerVyle/LW_ECG/tree/master/LW4" </w:instrText>
      </w:r>
      <w:r w:rsidR="00720CEB" w:rsidRPr="00720CEB">
        <w:rPr>
          <w:rFonts w:cs="Times New Roman"/>
        </w:rPr>
        <w:fldChar w:fldCharType="separate"/>
      </w:r>
      <w:r w:rsidR="003D2609" w:rsidRPr="003D2609">
        <w:rPr>
          <w:rStyle w:val="aa"/>
          <w:rFonts w:cs="Times New Roman"/>
          <w:color w:val="auto"/>
        </w:rPr>
        <w:t>https://github.com/Ivan122727/EKG</w:t>
      </w:r>
      <w:bookmarkStart w:id="4" w:name="_GoBack"/>
      <w:bookmarkEnd w:id="4"/>
      <w:r w:rsidR="00720CEB" w:rsidRPr="00720CEB">
        <w:rPr>
          <w:rStyle w:val="aa"/>
          <w:rFonts w:cs="Times New Roman"/>
          <w:color w:val="auto"/>
        </w:rPr>
        <w:t>/tree/master/LW4</w:t>
      </w:r>
      <w:r w:rsidR="00720CEB" w:rsidRPr="00720CEB">
        <w:rPr>
          <w:rFonts w:cs="Times New Roman"/>
        </w:rPr>
        <w:fldChar w:fldCharType="end"/>
      </w:r>
      <w:r w:rsidR="00720CEB" w:rsidRPr="00720CEB">
        <w:rPr>
          <w:rFonts w:cs="Times New Roman"/>
        </w:rPr>
        <w:t xml:space="preserve"> </w:t>
      </w:r>
    </w:p>
    <w:p w14:paraId="4239D681" w14:textId="146BC165" w:rsidR="00BA66FD" w:rsidRPr="00720CEB" w:rsidRDefault="00BA66FD" w:rsidP="00AA2159">
      <w:pPr>
        <w:pStyle w:val="a0"/>
        <w:ind w:firstLine="0"/>
        <w:jc w:val="right"/>
        <w:rPr>
          <w:rFonts w:cs="Times New Roman"/>
          <w:b/>
          <w:lang w:val="en-US"/>
        </w:rPr>
      </w:pPr>
      <w:r w:rsidRPr="00720CEB">
        <w:rPr>
          <w:rFonts w:cs="Times New Roman"/>
          <w:b/>
        </w:rPr>
        <w:t>Приложение</w:t>
      </w:r>
      <w:bookmarkEnd w:id="3"/>
      <w:r w:rsidR="00451D9B" w:rsidRPr="00720CEB">
        <w:rPr>
          <w:rFonts w:cs="Times New Roman"/>
          <w:b/>
          <w:lang w:val="en-US"/>
        </w:rPr>
        <w:t xml:space="preserve"> 1</w:t>
      </w:r>
    </w:p>
    <w:p w14:paraId="108CCDCD" w14:textId="0289A0C8" w:rsidR="00E12D96" w:rsidRPr="00720CEB" w:rsidRDefault="00492222" w:rsidP="00FB6743">
      <w:pPr>
        <w:pStyle w:val="a0"/>
        <w:ind w:firstLine="0"/>
        <w:jc w:val="left"/>
        <w:rPr>
          <w:rFonts w:cs="Times New Roman"/>
          <w:b/>
          <w:lang w:val="en-US"/>
        </w:rPr>
      </w:pPr>
      <w:r>
        <w:rPr>
          <w:rFonts w:cs="Times New Roman"/>
          <w:b/>
          <w:lang w:val="en-US"/>
        </w:rPr>
        <w:t>main.cpp</w:t>
      </w:r>
      <w:r w:rsidR="00EE0CFE">
        <w:rPr>
          <w:rFonts w:cs="Times New Roman"/>
          <w:b/>
          <w:lang w:val="en-US"/>
        </w:rPr>
        <w:t xml:space="preserve"> (task26)</w:t>
      </w:r>
    </w:p>
    <w:p w14:paraId="3A8EA829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>#include &lt;math.h&gt;</w:t>
      </w:r>
    </w:p>
    <w:p w14:paraId="0DD604A4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>#include &lt;GL/glew.h&gt;</w:t>
      </w:r>
    </w:p>
    <w:p w14:paraId="667CAF96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>#include &lt;GL/freeglut.h&gt;</w:t>
      </w:r>
    </w:p>
    <w:p w14:paraId="58690D8B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</w:p>
    <w:p w14:paraId="51397798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>#include "engine_common.h"</w:t>
      </w:r>
    </w:p>
    <w:p w14:paraId="24ADE3DA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>#include "util.h"</w:t>
      </w:r>
    </w:p>
    <w:p w14:paraId="3E0AEFAC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>#include "pipeline.h"</w:t>
      </w:r>
    </w:p>
    <w:p w14:paraId="44996C48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>#include "camera.h"</w:t>
      </w:r>
    </w:p>
    <w:p w14:paraId="4CDBD4FB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>#include "texture.h"</w:t>
      </w:r>
    </w:p>
    <w:p w14:paraId="28867E52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>#include "lighting_technique.h"</w:t>
      </w:r>
    </w:p>
    <w:p w14:paraId="4AA8E129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>#include "glut_backend.h"</w:t>
      </w:r>
    </w:p>
    <w:p w14:paraId="4BD2C5C6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>#include "mesh.h"</w:t>
      </w:r>
    </w:p>
    <w:p w14:paraId="6FFA1BA3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</w:p>
    <w:p w14:paraId="69032CD4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>#define WINDOW_WIDTH  1920</w:t>
      </w:r>
    </w:p>
    <w:p w14:paraId="39DBC185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>#define WINDOW_HEIGHT 1200</w:t>
      </w:r>
    </w:p>
    <w:p w14:paraId="3E9BD280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</w:p>
    <w:p w14:paraId="7AE74167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</w:p>
    <w:p w14:paraId="14C50282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>class Tutorial26 : public ICallbacks</w:t>
      </w:r>
    </w:p>
    <w:p w14:paraId="64FDF2E4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>{</w:t>
      </w:r>
    </w:p>
    <w:p w14:paraId="7D5C0179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>public:</w:t>
      </w:r>
    </w:p>
    <w:p w14:paraId="4DB16755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</w:p>
    <w:p w14:paraId="29D602C5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Tutorial26()</w:t>
      </w:r>
    </w:p>
    <w:p w14:paraId="1234FFB5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{</w:t>
      </w:r>
    </w:p>
    <w:p w14:paraId="164288D1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m_pLightingTechnique = NULL;        </w:t>
      </w:r>
    </w:p>
    <w:p w14:paraId="11876709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m_pGameCamera = NULL;        </w:t>
      </w:r>
    </w:p>
    <w:p w14:paraId="12888516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m_pSphereMesh = NULL;</w:t>
      </w:r>
    </w:p>
    <w:p w14:paraId="1A66550B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m_scale = 0.0f;</w:t>
      </w:r>
    </w:p>
    <w:p w14:paraId="62D93560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lastRenderedPageBreak/>
        <w:t xml:space="preserve">        m_pTexture = NULL;</w:t>
      </w:r>
    </w:p>
    <w:p w14:paraId="41E18E6C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m_pNormalMap = NULL;</w:t>
      </w:r>
    </w:p>
    <w:p w14:paraId="0521AA51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m_pTrivialNormalMap = NULL;</w:t>
      </w:r>
    </w:p>
    <w:p w14:paraId="778F9A2C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</w:p>
    <w:p w14:paraId="5B1A8564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m_dirLight.AmbientIntensity = 0.2f;</w:t>
      </w:r>
    </w:p>
    <w:p w14:paraId="237C2D77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m_dirLight.DiffuseIntensity = 0.8f;</w:t>
      </w:r>
    </w:p>
    <w:p w14:paraId="6DE8E36D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m_dirLight.Color = Vector3f(1.0f, 1.0f, 1.0f);</w:t>
      </w:r>
    </w:p>
    <w:p w14:paraId="1A69CB74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m_dirLight.Direction = Vector3f(1.0f, 0.0f, 0.0f);</w:t>
      </w:r>
    </w:p>
    <w:p w14:paraId="67AEE88C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</w:t>
      </w:r>
    </w:p>
    <w:p w14:paraId="3C1C20AC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m_persProjInfo.FOV = 60.0f;</w:t>
      </w:r>
    </w:p>
    <w:p w14:paraId="1E1E29D9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m_persProjInfo.Height = WINDOW_HEIGHT;</w:t>
      </w:r>
    </w:p>
    <w:p w14:paraId="063828A0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m_persProjInfo.Width = WINDOW_WIDTH;</w:t>
      </w:r>
    </w:p>
    <w:p w14:paraId="337B3DD8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m_persProjInfo.zNear = 0.01f;</w:t>
      </w:r>
    </w:p>
    <w:p w14:paraId="1A005865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m_persProjInfo.zFar = 100.0f;        </w:t>
      </w:r>
    </w:p>
    <w:p w14:paraId="1A4BD4C3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</w:t>
      </w:r>
    </w:p>
    <w:p w14:paraId="6A2E0DE9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m_bumpMapEnabled = true;</w:t>
      </w:r>
    </w:p>
    <w:p w14:paraId="03D89205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}</w:t>
      </w:r>
    </w:p>
    <w:p w14:paraId="26666C49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</w:t>
      </w:r>
    </w:p>
    <w:p w14:paraId="4254F546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</w:p>
    <w:p w14:paraId="50526694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~Tutorial26()</w:t>
      </w:r>
    </w:p>
    <w:p w14:paraId="0436280A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{</w:t>
      </w:r>
    </w:p>
    <w:p w14:paraId="2CAACD2B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SAFE_DELETE(m_pLightingTechnique);</w:t>
      </w:r>
    </w:p>
    <w:p w14:paraId="2F8DB3AD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SAFE_DELETE(m_pGameCamera);        </w:t>
      </w:r>
    </w:p>
    <w:p w14:paraId="6A32D181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SAFE_DELETE(m_pSphereMesh);        </w:t>
      </w:r>
    </w:p>
    <w:p w14:paraId="3A9C4404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SAFE_DELETE(m_pTexture);</w:t>
      </w:r>
    </w:p>
    <w:p w14:paraId="17EA147D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SAFE_DELETE(m_pNormalMap);</w:t>
      </w:r>
    </w:p>
    <w:p w14:paraId="0A20BA62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SAFE_DELETE(m_pTrivialNormalMap);</w:t>
      </w:r>
    </w:p>
    <w:p w14:paraId="249AF335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}</w:t>
      </w:r>
    </w:p>
    <w:p w14:paraId="6770F52B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</w:p>
    <w:p w14:paraId="737A664F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</w:t>
      </w:r>
    </w:p>
    <w:p w14:paraId="39B3CFEC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bool Init()</w:t>
      </w:r>
    </w:p>
    <w:p w14:paraId="423C67E0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{</w:t>
      </w:r>
    </w:p>
    <w:p w14:paraId="2269DFBB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Vector3f Pos(0.5f, 1.025f, 0.25f);</w:t>
      </w:r>
    </w:p>
    <w:p w14:paraId="52B8DD3A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Vector3f Target(0.0f, -0.5f, 1.0f);</w:t>
      </w:r>
    </w:p>
    <w:p w14:paraId="190BE12D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lastRenderedPageBreak/>
        <w:t xml:space="preserve">        Vector3f Up(0.0, 1.0f, 0.0f);</w:t>
      </w:r>
    </w:p>
    <w:p w14:paraId="77CA2C6C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</w:p>
    <w:p w14:paraId="22172A77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m_pGameCamera = new Camera(WINDOW_WIDTH, WINDOW_HEIGHT, Pos, Target, Up);</w:t>
      </w:r>
    </w:p>
    <w:p w14:paraId="6DC4DB30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</w:t>
      </w:r>
    </w:p>
    <w:p w14:paraId="3419B6FA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m_pLightingTechnique = new LightingTechnique();</w:t>
      </w:r>
    </w:p>
    <w:p w14:paraId="598D5615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</w:p>
    <w:p w14:paraId="1E2C457D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if (!m_pLightingTechnique-&gt;Init()) {</w:t>
      </w:r>
    </w:p>
    <w:p w14:paraId="2372886E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    printf("Error initializing the lighting technique\n");</w:t>
      </w:r>
    </w:p>
    <w:p w14:paraId="7BE8AA64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    return false;</w:t>
      </w:r>
    </w:p>
    <w:p w14:paraId="27DDB4A4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}</w:t>
      </w:r>
    </w:p>
    <w:p w14:paraId="7F67CA38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</w:p>
    <w:p w14:paraId="4BC5D3F5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m_pLightingTechnique-&gt;Enable();</w:t>
      </w:r>
    </w:p>
    <w:p w14:paraId="7F614387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m_pLightingTechnique-&gt;SetDirectionalLight(m_dirLight);</w:t>
      </w:r>
    </w:p>
    <w:p w14:paraId="516896F7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m_pLightingTechnique-&gt;SetColorTextureUnit(0);</w:t>
      </w:r>
    </w:p>
    <w:p w14:paraId="34746490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m_pLightingTechnique-&gt;SetNormalMapTextureUnit(2);</w:t>
      </w:r>
    </w:p>
    <w:p w14:paraId="7042B230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      </w:t>
      </w:r>
    </w:p>
    <w:p w14:paraId="49BADF63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m_pSphereMesh = new Mesh();</w:t>
      </w:r>
    </w:p>
    <w:p w14:paraId="2118ADDC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</w:t>
      </w:r>
    </w:p>
    <w:p w14:paraId="4AD2A30B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if (!m_pSphereMesh-&gt;LoadMesh("../Content/box.obj")) {</w:t>
      </w:r>
    </w:p>
    <w:p w14:paraId="0DC5B9D6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    return false;</w:t>
      </w:r>
    </w:p>
    <w:p w14:paraId="7576FC3D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}</w:t>
      </w:r>
    </w:p>
    <w:p w14:paraId="70B7A485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       </w:t>
      </w:r>
    </w:p>
    <w:p w14:paraId="502F85F7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m_pTexture = new Texture(GL_TEXTURE_2D, "../Content/bricks.jpg");</w:t>
      </w:r>
    </w:p>
    <w:p w14:paraId="4A33341D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</w:t>
      </w:r>
    </w:p>
    <w:p w14:paraId="29631F24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if (!m_pTexture-&gt;Load()) {</w:t>
      </w:r>
    </w:p>
    <w:p w14:paraId="5AAE836A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    return false;</w:t>
      </w:r>
    </w:p>
    <w:p w14:paraId="73F46374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}</w:t>
      </w:r>
    </w:p>
    <w:p w14:paraId="01985334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</w:t>
      </w:r>
    </w:p>
    <w:p w14:paraId="4BBCA152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m_pTexture-&gt;Bind(COLOR_TEXTURE_UNIT);</w:t>
      </w:r>
    </w:p>
    <w:p w14:paraId="1E859FCF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</w:p>
    <w:p w14:paraId="07507F0D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m_pNormalMap = new Texture(GL_TEXTURE_2D, "../Content/normal_map.jpg");</w:t>
      </w:r>
    </w:p>
    <w:p w14:paraId="3626C7B3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</w:t>
      </w:r>
    </w:p>
    <w:p w14:paraId="08C7FDCA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if (!m_pNormalMap-&gt;Load()) {</w:t>
      </w:r>
    </w:p>
    <w:p w14:paraId="7B5FE71A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lastRenderedPageBreak/>
        <w:t xml:space="preserve">            return false;</w:t>
      </w:r>
    </w:p>
    <w:p w14:paraId="2931BD8B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}</w:t>
      </w:r>
    </w:p>
    <w:p w14:paraId="744142F4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</w:p>
    <w:p w14:paraId="06B27318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m_pTrivialNormalMap = new Texture(GL_TEXTURE_2D, "../Content/normal_up.jpg");</w:t>
      </w:r>
    </w:p>
    <w:p w14:paraId="06F61B4A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</w:t>
      </w:r>
    </w:p>
    <w:p w14:paraId="2A81A8DF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if (!m_pTrivialNormalMap-&gt;Load()) {</w:t>
      </w:r>
    </w:p>
    <w:p w14:paraId="4B383553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    return false;</w:t>
      </w:r>
    </w:p>
    <w:p w14:paraId="4662817A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}</w:t>
      </w:r>
    </w:p>
    <w:p w14:paraId="4C0DF45F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</w:p>
    <w:p w14:paraId="4E64AC30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return true;</w:t>
      </w:r>
    </w:p>
    <w:p w14:paraId="072E98D0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}</w:t>
      </w:r>
    </w:p>
    <w:p w14:paraId="21A92234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</w:p>
    <w:p w14:paraId="7091F908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</w:t>
      </w:r>
    </w:p>
    <w:p w14:paraId="2B0BA770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void Run()</w:t>
      </w:r>
    </w:p>
    <w:p w14:paraId="79232D28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{</w:t>
      </w:r>
    </w:p>
    <w:p w14:paraId="55883D95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GLUTBackendRun(this);</w:t>
      </w:r>
    </w:p>
    <w:p w14:paraId="66AF6640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}</w:t>
      </w:r>
    </w:p>
    <w:p w14:paraId="71F29F61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</w:p>
    <w:p w14:paraId="03D94F4B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</w:t>
      </w:r>
    </w:p>
    <w:p w14:paraId="42C397E2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virtual void RenderSceneCB()</w:t>
      </w:r>
    </w:p>
    <w:p w14:paraId="64A6964F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{</w:t>
      </w:r>
    </w:p>
    <w:p w14:paraId="65E15367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m_pGameCamera-&gt;OnRender();</w:t>
      </w:r>
    </w:p>
    <w:p w14:paraId="1049762E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m_scale += 0.01f;</w:t>
      </w:r>
    </w:p>
    <w:p w14:paraId="6D477B6E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</w:p>
    <w:p w14:paraId="6A57180E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glClear(GL_COLOR_BUFFER_BIT | GL_DEPTH_BUFFER_BIT);</w:t>
      </w:r>
    </w:p>
    <w:p w14:paraId="2A42BCE9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</w:p>
    <w:p w14:paraId="5D55F8BB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m_pLightingTechnique-&gt;Enable();</w:t>
      </w:r>
    </w:p>
    <w:p w14:paraId="4633FFB7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</w:t>
      </w:r>
    </w:p>
    <w:p w14:paraId="53E5EAE4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Pipeline p;        </w:t>
      </w:r>
    </w:p>
    <w:p w14:paraId="36711DBF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p.Rotate(0.0f, m_scale, 0.0f);</w:t>
      </w:r>
    </w:p>
    <w:p w14:paraId="2C8EF7F6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p.WorldPos(sinf(m_scale), 0.0f, 3.0f);</w:t>
      </w:r>
    </w:p>
    <w:p w14:paraId="03CB6E77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p.SetCamera(m_pGameCamera-&gt;GetPos(), m_pGameCamera-&gt;GetTarget(), m_pGameCamera-&gt;GetUp());</w:t>
      </w:r>
    </w:p>
    <w:p w14:paraId="2E597365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p.SetPerspectiveProj(m_persProjInfo);</w:t>
      </w:r>
    </w:p>
    <w:p w14:paraId="38ACAAF4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</w:p>
    <w:p w14:paraId="5327347F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m_pTexture-&gt;Bind(COLOR_TEXTURE_UNIT);</w:t>
      </w:r>
    </w:p>
    <w:p w14:paraId="2215CE85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</w:t>
      </w:r>
    </w:p>
    <w:p w14:paraId="39A08AC0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if (m_bumpMapEnabled)</w:t>
      </w:r>
    </w:p>
    <w:p w14:paraId="5EF7B7B2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{</w:t>
      </w:r>
    </w:p>
    <w:p w14:paraId="604F2099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    m_pNormalMap-&gt;Bind(NORMAL_TEXTURE_UNIT);</w:t>
      </w:r>
    </w:p>
    <w:p w14:paraId="56A26DDD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}</w:t>
      </w:r>
    </w:p>
    <w:p w14:paraId="305DA0C9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else</w:t>
      </w:r>
    </w:p>
    <w:p w14:paraId="12EE0F45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{</w:t>
      </w:r>
    </w:p>
    <w:p w14:paraId="51CC9226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    m_pTrivialNormalMap-&gt;Bind(NORMAL_TEXTURE_UNIT);</w:t>
      </w:r>
    </w:p>
    <w:p w14:paraId="300F8B9B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}</w:t>
      </w:r>
    </w:p>
    <w:p w14:paraId="5F6B7DF1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</w:t>
      </w:r>
    </w:p>
    <w:p w14:paraId="39CB6F14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m_pLightingTechnique-&gt;SetWVP(p.GetWVPTrans());</w:t>
      </w:r>
    </w:p>
    <w:p w14:paraId="4C7114A7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m_pLightingTechnique-&gt;SetWorldMatrix(p.GetWorldTrans());</w:t>
      </w:r>
    </w:p>
    <w:p w14:paraId="293221F6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m_pSphereMesh-&gt;Render();</w:t>
      </w:r>
    </w:p>
    <w:p w14:paraId="034DA54D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     </w:t>
      </w:r>
    </w:p>
    <w:p w14:paraId="54CB20A9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glutSwapBuffers();</w:t>
      </w:r>
    </w:p>
    <w:p w14:paraId="0FB0DB40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}</w:t>
      </w:r>
    </w:p>
    <w:p w14:paraId="0ED7E74B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</w:p>
    <w:p w14:paraId="0BD0CED6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</w:p>
    <w:p w14:paraId="649BB01F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virtual void IdleCB()</w:t>
      </w:r>
    </w:p>
    <w:p w14:paraId="43C080EF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{</w:t>
      </w:r>
    </w:p>
    <w:p w14:paraId="4B1F2B56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RenderSceneCB();</w:t>
      </w:r>
    </w:p>
    <w:p w14:paraId="05CE6C45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}</w:t>
      </w:r>
    </w:p>
    <w:p w14:paraId="5B1C475D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</w:t>
      </w:r>
    </w:p>
    <w:p w14:paraId="66EAB2BE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</w:p>
    <w:p w14:paraId="54D81BCF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virtual void SpecialKeyboardCB(int Key, int x, int y)</w:t>
      </w:r>
    </w:p>
    <w:p w14:paraId="01AFA68D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{</w:t>
      </w:r>
    </w:p>
    <w:p w14:paraId="4A95143D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m_pGameCamera-&gt;OnKeyboard(Key);</w:t>
      </w:r>
    </w:p>
    <w:p w14:paraId="543637A9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}</w:t>
      </w:r>
    </w:p>
    <w:p w14:paraId="3F023486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</w:p>
    <w:p w14:paraId="52A5C242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</w:p>
    <w:p w14:paraId="3C1A460D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virtual void KeyboardCB(unsigned char Key, int x, int y)</w:t>
      </w:r>
    </w:p>
    <w:p w14:paraId="56FE4606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{</w:t>
      </w:r>
    </w:p>
    <w:p w14:paraId="73D14432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lastRenderedPageBreak/>
        <w:t xml:space="preserve">        switch (Key) {</w:t>
      </w:r>
    </w:p>
    <w:p w14:paraId="3E322135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    case 'q':</w:t>
      </w:r>
    </w:p>
    <w:p w14:paraId="2430CF96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        glutLeaveMainLoop();</w:t>
      </w:r>
    </w:p>
    <w:p w14:paraId="7F988574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        break;</w:t>
      </w:r>
    </w:p>
    <w:p w14:paraId="1944BCC9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    </w:t>
      </w:r>
    </w:p>
    <w:p w14:paraId="7D0B386B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    case 'b':</w:t>
      </w:r>
    </w:p>
    <w:p w14:paraId="32805310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        m_bumpMapEnabled = !m_bumpMapEnabled;</w:t>
      </w:r>
    </w:p>
    <w:p w14:paraId="7FFF5FC1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        break;</w:t>
      </w:r>
    </w:p>
    <w:p w14:paraId="0309723E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}</w:t>
      </w:r>
    </w:p>
    <w:p w14:paraId="1C706335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}</w:t>
      </w:r>
    </w:p>
    <w:p w14:paraId="1E9AA1F4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</w:p>
    <w:p w14:paraId="2D43D2E0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</w:p>
    <w:p w14:paraId="1DFDAEEC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virtual void PassiveMouseCB(int x, int y)</w:t>
      </w:r>
    </w:p>
    <w:p w14:paraId="282C5B84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{</w:t>
      </w:r>
    </w:p>
    <w:p w14:paraId="48BFB13E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m_pGameCamera-&gt;OnMouse(x, y);</w:t>
      </w:r>
    </w:p>
    <w:p w14:paraId="7CFF6CA3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}</w:t>
      </w:r>
    </w:p>
    <w:p w14:paraId="6DF7B69A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</w:p>
    <w:p w14:paraId="532528DB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private:</w:t>
      </w:r>
    </w:p>
    <w:p w14:paraId="539D3D96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</w:p>
    <w:p w14:paraId="52509023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LightingTechnique* m_pLightingTechnique;</w:t>
      </w:r>
    </w:p>
    <w:p w14:paraId="77B67716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Camera* m_pGameCamera;</w:t>
      </w:r>
    </w:p>
    <w:p w14:paraId="2E03882C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float m_scale;</w:t>
      </w:r>
    </w:p>
    <w:p w14:paraId="588BB927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DirectionalLight m_dirLight;    </w:t>
      </w:r>
    </w:p>
    <w:p w14:paraId="034AFDB7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Mesh* m_pSphereMesh;    </w:t>
      </w:r>
    </w:p>
    <w:p w14:paraId="6EF40236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Texture* m_pTexture;</w:t>
      </w:r>
    </w:p>
    <w:p w14:paraId="2205BC52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Texture* m_pNormalMap;</w:t>
      </w:r>
    </w:p>
    <w:p w14:paraId="51165328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Texture* m_pTrivialNormalMap;</w:t>
      </w:r>
    </w:p>
    <w:p w14:paraId="6080F64D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PersProjInfo m_persProjInfo;</w:t>
      </w:r>
    </w:p>
    <w:p w14:paraId="4E75E0D5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bool m_bumpMapEnabled;</w:t>
      </w:r>
    </w:p>
    <w:p w14:paraId="1B3F24B2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>};</w:t>
      </w:r>
    </w:p>
    <w:p w14:paraId="606F87EB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</w:p>
    <w:p w14:paraId="31BE389C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</w:p>
    <w:p w14:paraId="698E8446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>int main(int argc, char** argv)</w:t>
      </w:r>
    </w:p>
    <w:p w14:paraId="1B7555D6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>{</w:t>
      </w:r>
    </w:p>
    <w:p w14:paraId="7F6AB580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lastRenderedPageBreak/>
        <w:t xml:space="preserve">    Magick::InitializeMagick(*argv);</w:t>
      </w:r>
    </w:p>
    <w:p w14:paraId="3BC1E9A2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GLUTBackendInit(argc, argv);</w:t>
      </w:r>
    </w:p>
    <w:p w14:paraId="192CC8B1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</w:p>
    <w:p w14:paraId="661BE3CC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if (!GLUTBackendCreateWindow(WINDOW_WIDTH, WINDOW_HEIGHT, 32, false, "Tutorial 26")) {</w:t>
      </w:r>
    </w:p>
    <w:p w14:paraId="56FEFD79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return 1;</w:t>
      </w:r>
    </w:p>
    <w:p w14:paraId="0F4EE82C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}</w:t>
      </w:r>
    </w:p>
    <w:p w14:paraId="612D91F6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</w:p>
    <w:p w14:paraId="2C456A21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Tutorial26* pApp = new Tutorial26();</w:t>
      </w:r>
    </w:p>
    <w:p w14:paraId="7E052CB5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</w:p>
    <w:p w14:paraId="279108DA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if (!pApp-&gt;Init()) {</w:t>
      </w:r>
    </w:p>
    <w:p w14:paraId="020D58A8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    return 1;</w:t>
      </w:r>
    </w:p>
    <w:p w14:paraId="550EE71E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}</w:t>
      </w:r>
    </w:p>
    <w:p w14:paraId="37C54BAF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</w:p>
    <w:p w14:paraId="26F544A1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pApp-&gt;Run();</w:t>
      </w:r>
    </w:p>
    <w:p w14:paraId="2A5695FA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</w:p>
    <w:p w14:paraId="56C46838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delete pApp;</w:t>
      </w:r>
    </w:p>
    <w:p w14:paraId="47DF025C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</w:t>
      </w:r>
    </w:p>
    <w:p w14:paraId="516A7157" w14:textId="77777777" w:rsidR="00492222" w:rsidRPr="00492222" w:rsidRDefault="00492222" w:rsidP="00492222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 xml:space="preserve">    return 0;</w:t>
      </w:r>
    </w:p>
    <w:p w14:paraId="5224D9EB" w14:textId="77777777" w:rsidR="00EE0CFE" w:rsidRDefault="00492222" w:rsidP="00EE0CFE">
      <w:pPr>
        <w:pStyle w:val="a0"/>
        <w:rPr>
          <w:rFonts w:cs="Times New Roman"/>
          <w:sz w:val="24"/>
          <w:szCs w:val="24"/>
          <w:lang w:val="en-US"/>
        </w:rPr>
      </w:pPr>
      <w:r w:rsidRPr="00492222">
        <w:rPr>
          <w:rFonts w:cs="Times New Roman"/>
          <w:sz w:val="24"/>
          <w:szCs w:val="24"/>
          <w:lang w:val="en-US"/>
        </w:rPr>
        <w:t>}</w:t>
      </w:r>
    </w:p>
    <w:p w14:paraId="25C593D6" w14:textId="632D846F" w:rsidR="00EE0CFE" w:rsidRPr="00EE0CFE" w:rsidRDefault="00EE0CFE" w:rsidP="00EE0CFE">
      <w:pPr>
        <w:pStyle w:val="a0"/>
        <w:ind w:firstLine="0"/>
        <w:rPr>
          <w:rFonts w:cs="Times New Roman"/>
          <w:sz w:val="24"/>
          <w:szCs w:val="24"/>
          <w:lang w:val="en-US"/>
        </w:rPr>
      </w:pPr>
      <w:r>
        <w:rPr>
          <w:rFonts w:cs="Times New Roman"/>
          <w:b/>
          <w:lang w:val="en-US"/>
        </w:rPr>
        <w:t>main.cpp (task25)</w:t>
      </w:r>
    </w:p>
    <w:p w14:paraId="7243199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#include &lt;math.h&gt;</w:t>
      </w:r>
    </w:p>
    <w:p w14:paraId="13393483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#include &lt;GL/glew.h&gt;</w:t>
      </w:r>
    </w:p>
    <w:p w14:paraId="14A02EE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#include &lt;GL/freeglut.h&gt;</w:t>
      </w:r>
    </w:p>
    <w:p w14:paraId="6033246F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2509A71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#include "util.h"</w:t>
      </w:r>
    </w:p>
    <w:p w14:paraId="7E5C055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#include "pipeline.h"</w:t>
      </w:r>
    </w:p>
    <w:p w14:paraId="2B465265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#include "camera.h"</w:t>
      </w:r>
    </w:p>
    <w:p w14:paraId="43D3BA8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#include "texture.h"</w:t>
      </w:r>
    </w:p>
    <w:p w14:paraId="2CA835C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#include "lighting_technique.h"</w:t>
      </w:r>
    </w:p>
    <w:p w14:paraId="4C23A72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#include "glut_backend.h"</w:t>
      </w:r>
    </w:p>
    <w:p w14:paraId="0ED03BD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#include "mesh.h"</w:t>
      </w:r>
    </w:p>
    <w:p w14:paraId="659380B0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#include "skybox.h"</w:t>
      </w:r>
    </w:p>
    <w:p w14:paraId="66BCCFE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747FD2D0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lastRenderedPageBreak/>
        <w:t>#define WINDOW_WIDTH  1920</w:t>
      </w:r>
    </w:p>
    <w:p w14:paraId="66C75ADD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#define WINDOW_HEIGHT 1200</w:t>
      </w:r>
    </w:p>
    <w:p w14:paraId="08F5C04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56DF390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4C9B2FA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class Main : public ICallbacks</w:t>
      </w:r>
    </w:p>
    <w:p w14:paraId="787F4A3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{</w:t>
      </w:r>
    </w:p>
    <w:p w14:paraId="4650180C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public:</w:t>
      </w:r>
    </w:p>
    <w:p w14:paraId="09B7510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58ABB2F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Main()</w:t>
      </w:r>
    </w:p>
    <w:p w14:paraId="4DFD5D2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{</w:t>
      </w:r>
    </w:p>
    <w:p w14:paraId="0BEBC6E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m_pLightingTechnique = NULL;        </w:t>
      </w:r>
    </w:p>
    <w:p w14:paraId="6F3AAA6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m_pGameCamera = NULL;        </w:t>
      </w:r>
    </w:p>
    <w:p w14:paraId="38A79EB0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m_pTankMesh = NULL;</w:t>
      </w:r>
    </w:p>
    <w:p w14:paraId="117F903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m_scale = 0.0f;</w:t>
      </w:r>
    </w:p>
    <w:p w14:paraId="65CB81DD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m_pSkyBox = NULL;</w:t>
      </w:r>
    </w:p>
    <w:p w14:paraId="4B41E1DD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3982A850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m_dirLight.AmbientIntensity = 0.2f;</w:t>
      </w:r>
    </w:p>
    <w:p w14:paraId="647FD46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m_dirLight.DiffuseIntensity = 0.8f;</w:t>
      </w:r>
    </w:p>
    <w:p w14:paraId="1704A7B3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m_dirLight.Color = Vector3f(1.0f, 1.0f, 1.0f);</w:t>
      </w:r>
    </w:p>
    <w:p w14:paraId="28A2328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m_dirLight.Direction = Vector3f(1.0f, -1.0f, 0.0f);</w:t>
      </w:r>
    </w:p>
    <w:p w14:paraId="717A31B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</w:t>
      </w:r>
    </w:p>
    <w:p w14:paraId="77D272A0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m_persProjInfo.FOV = 60.0f;</w:t>
      </w:r>
    </w:p>
    <w:p w14:paraId="5F845E0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m_persProjInfo.Height = WINDOW_HEIGHT;</w:t>
      </w:r>
    </w:p>
    <w:p w14:paraId="7418471F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m_persProjInfo.Width = WINDOW_WIDTH;</w:t>
      </w:r>
    </w:p>
    <w:p w14:paraId="626D77E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m_persProjInfo.zNear = 1.0f;</w:t>
      </w:r>
    </w:p>
    <w:p w14:paraId="1C9CEA40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m_persProjInfo.zFar = 100.0f;        </w:t>
      </w:r>
    </w:p>
    <w:p w14:paraId="4AD3683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}</w:t>
      </w:r>
    </w:p>
    <w:p w14:paraId="2B523DC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</w:t>
      </w:r>
    </w:p>
    <w:p w14:paraId="0D18EAC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0FF405A7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virtual ~Main()</w:t>
      </w:r>
    </w:p>
    <w:p w14:paraId="1F8988F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{</w:t>
      </w:r>
    </w:p>
    <w:p w14:paraId="7A587FDC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SAFE_DELETE(m_pLightingTechnique);</w:t>
      </w:r>
    </w:p>
    <w:p w14:paraId="302E1F1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SAFE_DELETE(m_pGameCamera);        </w:t>
      </w:r>
    </w:p>
    <w:p w14:paraId="746BC57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SAFE_DELETE(m_pTankMesh);        </w:t>
      </w:r>
    </w:p>
    <w:p w14:paraId="6582653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lastRenderedPageBreak/>
        <w:t xml:space="preserve">        SAFE_DELETE(m_pSkyBox);</w:t>
      </w:r>
    </w:p>
    <w:p w14:paraId="56715E1F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}</w:t>
      </w:r>
    </w:p>
    <w:p w14:paraId="5634AA1F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3D6F3F7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</w:t>
      </w:r>
    </w:p>
    <w:p w14:paraId="6FE216F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bool Init()</w:t>
      </w:r>
    </w:p>
    <w:p w14:paraId="4F97C2B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{</w:t>
      </w:r>
    </w:p>
    <w:p w14:paraId="0C14ECB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Vector3f Pos(0.0f, 1.0f, -20.0f);</w:t>
      </w:r>
    </w:p>
    <w:p w14:paraId="19CA48A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Vector3f Target(0.0f, 0.0f, 1.0f);</w:t>
      </w:r>
    </w:p>
    <w:p w14:paraId="0052FC07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Vector3f Up(0.0, 1.0f, 0.0f);</w:t>
      </w:r>
    </w:p>
    <w:p w14:paraId="0A9B509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036F859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m_pGameCamera = new Camera(WINDOW_WIDTH, WINDOW_HEIGHT, Pos, Target, Up);</w:t>
      </w:r>
    </w:p>
    <w:p w14:paraId="6865378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</w:t>
      </w:r>
    </w:p>
    <w:p w14:paraId="0E0F474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m_pLightingTechnique = new LightingTechnique();</w:t>
      </w:r>
    </w:p>
    <w:p w14:paraId="7B2D511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148BEBD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if (!m_pLightingTechnique-&gt;Init()) {</w:t>
      </w:r>
    </w:p>
    <w:p w14:paraId="56E2877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    printf("Error initializing the lighting technique\n");</w:t>
      </w:r>
    </w:p>
    <w:p w14:paraId="4B73D89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    return false;</w:t>
      </w:r>
    </w:p>
    <w:p w14:paraId="3648019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}</w:t>
      </w:r>
    </w:p>
    <w:p w14:paraId="03714883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2BF7707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m_pLightingTechnique-&gt;Enable();</w:t>
      </w:r>
    </w:p>
    <w:p w14:paraId="4EA2DC93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m_pLightingTechnique-&gt;SetDirectionalLight(m_dirLight);</w:t>
      </w:r>
    </w:p>
    <w:p w14:paraId="58F4CE97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m_pLightingTechnique-&gt;SetTextureUnit(0);</w:t>
      </w:r>
    </w:p>
    <w:p w14:paraId="42A652D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      </w:t>
      </w:r>
    </w:p>
    <w:p w14:paraId="01C5EA97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m_pTankMesh = new Mesh();</w:t>
      </w:r>
    </w:p>
    <w:p w14:paraId="20C55177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</w:t>
      </w:r>
    </w:p>
    <w:p w14:paraId="4CD2F4F5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if (!m_pTankMesh-&gt;LoadMesh("../Content/phoenix_ugv.md2")) {</w:t>
      </w:r>
    </w:p>
    <w:p w14:paraId="540C4AB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    return false;</w:t>
      </w:r>
    </w:p>
    <w:p w14:paraId="769B6E60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}</w:t>
      </w:r>
    </w:p>
    <w:p w14:paraId="43E64A8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</w:t>
      </w:r>
    </w:p>
    <w:p w14:paraId="74C67F1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m_pSkyBox = new SkyBox(m_pGameCamera, m_persProjInfo);</w:t>
      </w:r>
    </w:p>
    <w:p w14:paraId="7E06E2A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</w:t>
      </w:r>
    </w:p>
    <w:p w14:paraId="69323B8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if (!m_pSkyBox-&gt;Init(".",</w:t>
      </w:r>
    </w:p>
    <w:p w14:paraId="47232EB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                     "../Content/sp3right.jpg",</w:t>
      </w:r>
    </w:p>
    <w:p w14:paraId="2BC41FE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lastRenderedPageBreak/>
        <w:t xml:space="preserve">                             "../Content/sp3left.jpg",</w:t>
      </w:r>
    </w:p>
    <w:p w14:paraId="1E090A0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                     "../Content/sp3top.jpg",</w:t>
      </w:r>
    </w:p>
    <w:p w14:paraId="5BD2AD5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                     "../Content/sp3bot.jpg",</w:t>
      </w:r>
    </w:p>
    <w:p w14:paraId="3C50098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                     "../Content/sp3front.jpg",</w:t>
      </w:r>
    </w:p>
    <w:p w14:paraId="6589E7E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                     "../Content/sp3back.jpg")) {</w:t>
      </w:r>
    </w:p>
    <w:p w14:paraId="7692E97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    return false;</w:t>
      </w:r>
    </w:p>
    <w:p w14:paraId="7D13D59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}</w:t>
      </w:r>
    </w:p>
    <w:p w14:paraId="7CF7089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</w:t>
      </w:r>
    </w:p>
    <w:p w14:paraId="2C12060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return true;</w:t>
      </w:r>
    </w:p>
    <w:p w14:paraId="4A7E7E7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}</w:t>
      </w:r>
    </w:p>
    <w:p w14:paraId="71C70E25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7C769CFF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</w:t>
      </w:r>
    </w:p>
    <w:p w14:paraId="6D71D0B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void Run()</w:t>
      </w:r>
    </w:p>
    <w:p w14:paraId="4260832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{</w:t>
      </w:r>
    </w:p>
    <w:p w14:paraId="0B942917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GLUTBackendRun(this);</w:t>
      </w:r>
    </w:p>
    <w:p w14:paraId="4DF91A7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}</w:t>
      </w:r>
    </w:p>
    <w:p w14:paraId="687A2405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30C4C243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</w:t>
      </w:r>
    </w:p>
    <w:p w14:paraId="075D542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virtual void RenderSceneCB()</w:t>
      </w:r>
    </w:p>
    <w:p w14:paraId="2271ADB7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{</w:t>
      </w:r>
    </w:p>
    <w:p w14:paraId="7E2207A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m_pGameCamera-&gt;OnRender();</w:t>
      </w:r>
    </w:p>
    <w:p w14:paraId="7A8C0753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m_scale += 0.05f;</w:t>
      </w:r>
    </w:p>
    <w:p w14:paraId="6901F8F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</w:t>
      </w:r>
    </w:p>
    <w:p w14:paraId="0BB8A7F3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glClear(GL_COLOR_BUFFER_BIT | GL_DEPTH_BUFFER_BIT);</w:t>
      </w:r>
    </w:p>
    <w:p w14:paraId="460FB9B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64539FC7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m_pLightingTechnique-&gt;Enable();</w:t>
      </w:r>
    </w:p>
    <w:p w14:paraId="7725856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</w:t>
      </w:r>
    </w:p>
    <w:p w14:paraId="757AF69C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Pipeline p;        </w:t>
      </w:r>
    </w:p>
    <w:p w14:paraId="0953C22D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p.Scale(0.1f, 0.1f, 0.1f);</w:t>
      </w:r>
    </w:p>
    <w:p w14:paraId="6D4CE36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p.Rotate(0.0f, m_scale, 0.0f);</w:t>
      </w:r>
    </w:p>
    <w:p w14:paraId="39BDDDCF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p.WorldPos(0.0f, -5.0f, 3.0f);</w:t>
      </w:r>
    </w:p>
    <w:p w14:paraId="43F328F0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p.SetCamera(m_pGameCamera-&gt;GetPos(), m_pGameCamera-&gt;GetTarget(), m_pGameCamera-&gt;GetUp());</w:t>
      </w:r>
    </w:p>
    <w:p w14:paraId="627657C0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p.SetPerspectiveProj(m_persProjInfo);</w:t>
      </w:r>
    </w:p>
    <w:p w14:paraId="7111556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lastRenderedPageBreak/>
        <w:t xml:space="preserve">        </w:t>
      </w:r>
    </w:p>
    <w:p w14:paraId="4106963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m_pLightingTechnique-&gt;SetWVP(p.GetWVPTrans());</w:t>
      </w:r>
    </w:p>
    <w:p w14:paraId="34BE1D4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m_pLightingTechnique-&gt;SetWorldMatrix(p.GetWorldTrans());</w:t>
      </w:r>
    </w:p>
    <w:p w14:paraId="7C768123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m_pTankMesh-&gt;Render();</w:t>
      </w:r>
    </w:p>
    <w:p w14:paraId="69451313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</w:t>
      </w:r>
    </w:p>
    <w:p w14:paraId="19F9A76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m_pSkyBox-&gt;Render();</w:t>
      </w:r>
    </w:p>
    <w:p w14:paraId="1997082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</w:t>
      </w:r>
    </w:p>
    <w:p w14:paraId="5220D127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glutSwapBuffers();</w:t>
      </w:r>
    </w:p>
    <w:p w14:paraId="5004B137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}</w:t>
      </w:r>
    </w:p>
    <w:p w14:paraId="5F0F61F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6C2E62DF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4A9407E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virtual void IdleCB()</w:t>
      </w:r>
    </w:p>
    <w:p w14:paraId="2C005C13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{</w:t>
      </w:r>
    </w:p>
    <w:p w14:paraId="24D903F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RenderSceneCB();</w:t>
      </w:r>
    </w:p>
    <w:p w14:paraId="347AFED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}</w:t>
      </w:r>
    </w:p>
    <w:p w14:paraId="6D904B1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</w:t>
      </w:r>
    </w:p>
    <w:p w14:paraId="539D6CEC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5968832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virtual void SpecialKeyboardCB(int Key, int x, int y)</w:t>
      </w:r>
    </w:p>
    <w:p w14:paraId="197C852D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{</w:t>
      </w:r>
    </w:p>
    <w:p w14:paraId="590DDB8C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m_pGameCamera-&gt;OnKeyboard(Key);</w:t>
      </w:r>
    </w:p>
    <w:p w14:paraId="03AC7FA7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}</w:t>
      </w:r>
    </w:p>
    <w:p w14:paraId="0BA9CB77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0BEF44A3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7528E1B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virtual void KeyboardCB(unsigned char Key, int x, int y)</w:t>
      </w:r>
    </w:p>
    <w:p w14:paraId="3C68857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{</w:t>
      </w:r>
    </w:p>
    <w:p w14:paraId="10D531D3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switch (Key) {</w:t>
      </w:r>
    </w:p>
    <w:p w14:paraId="5DE52E5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    case 'q':</w:t>
      </w:r>
    </w:p>
    <w:p w14:paraId="3C2F8C6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        glutLeaveMainLoop();</w:t>
      </w:r>
    </w:p>
    <w:p w14:paraId="072A529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        break;</w:t>
      </w:r>
    </w:p>
    <w:p w14:paraId="7DAF3867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}</w:t>
      </w:r>
    </w:p>
    <w:p w14:paraId="4613C78C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}</w:t>
      </w:r>
    </w:p>
    <w:p w14:paraId="7FDB10B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121D019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7DD1DD6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virtual void PassiveMouseCB(int x, int y)</w:t>
      </w:r>
    </w:p>
    <w:p w14:paraId="7728C94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lastRenderedPageBreak/>
        <w:t xml:space="preserve">    {</w:t>
      </w:r>
    </w:p>
    <w:p w14:paraId="72BEC6F7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m_pGameCamera-&gt;OnMouse(x, y);</w:t>
      </w:r>
    </w:p>
    <w:p w14:paraId="1BE3DCA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}</w:t>
      </w:r>
    </w:p>
    <w:p w14:paraId="0F94D44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5BA15B7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private:</w:t>
      </w:r>
    </w:p>
    <w:p w14:paraId="583E1D9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62015F3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LightingTechnique* m_pLightingTechnique;</w:t>
      </w:r>
    </w:p>
    <w:p w14:paraId="69AF113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Camera* m_pGameCamera;</w:t>
      </w:r>
    </w:p>
    <w:p w14:paraId="7C33EF9F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float m_scale;</w:t>
      </w:r>
    </w:p>
    <w:p w14:paraId="6F7CB100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DirectionalLight m_dirLight;    </w:t>
      </w:r>
    </w:p>
    <w:p w14:paraId="1D9F522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Mesh* m_pTankMesh;    </w:t>
      </w:r>
    </w:p>
    <w:p w14:paraId="041F4D1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SkyBox* m_pSkyBox;</w:t>
      </w:r>
    </w:p>
    <w:p w14:paraId="3FDDBB5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PersProjInfo m_persProjInfo;</w:t>
      </w:r>
    </w:p>
    <w:p w14:paraId="386974E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};</w:t>
      </w:r>
    </w:p>
    <w:p w14:paraId="40B618B5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24DEB557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0EDF9F6D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int main(int argc, char** argv)</w:t>
      </w:r>
    </w:p>
    <w:p w14:paraId="33F3E3C0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{</w:t>
      </w:r>
    </w:p>
    <w:p w14:paraId="2E751DB5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Magick::InitializeMagick(*argv);</w:t>
      </w:r>
    </w:p>
    <w:p w14:paraId="5E01843D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GLUTBackendInit(argc, argv);</w:t>
      </w:r>
    </w:p>
    <w:p w14:paraId="7B3B100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23E367D0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if (!GLUTBackendCreateWindow(WINDOW_WIDTH, WINDOW_HEIGHT, 32, false, "Tutorial 25")) {</w:t>
      </w:r>
    </w:p>
    <w:p w14:paraId="66126D1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return 1;</w:t>
      </w:r>
    </w:p>
    <w:p w14:paraId="6BF076C7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}</w:t>
      </w:r>
    </w:p>
    <w:p w14:paraId="0309A58F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24211CC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Main* pApp = new Main();</w:t>
      </w:r>
    </w:p>
    <w:p w14:paraId="25595F6D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70AEA95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if (!pApp-&gt;Init()) {</w:t>
      </w:r>
    </w:p>
    <w:p w14:paraId="77A4740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return 1;</w:t>
      </w:r>
    </w:p>
    <w:p w14:paraId="7B034A1D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}</w:t>
      </w:r>
    </w:p>
    <w:p w14:paraId="483F2F33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3B028A53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pApp-&gt;Run();</w:t>
      </w:r>
    </w:p>
    <w:p w14:paraId="6B8160F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5D7233F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lastRenderedPageBreak/>
        <w:t xml:space="preserve">    delete pApp;</w:t>
      </w:r>
    </w:p>
    <w:p w14:paraId="01400F75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</w:t>
      </w:r>
    </w:p>
    <w:p w14:paraId="119D99A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return 0;</w:t>
      </w:r>
    </w:p>
    <w:p w14:paraId="1261C338" w14:textId="13447389" w:rsid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}</w:t>
      </w:r>
    </w:p>
    <w:p w14:paraId="6A50DC28" w14:textId="7F319975" w:rsidR="00EE0CFE" w:rsidRPr="00EE0CFE" w:rsidRDefault="00EE0CFE" w:rsidP="00EE0CFE">
      <w:pPr>
        <w:pStyle w:val="a0"/>
        <w:ind w:firstLine="0"/>
        <w:rPr>
          <w:rFonts w:cs="Times New Roman"/>
          <w:sz w:val="24"/>
          <w:szCs w:val="24"/>
          <w:lang w:val="en-US"/>
        </w:rPr>
      </w:pPr>
      <w:r>
        <w:rPr>
          <w:rFonts w:cs="Times New Roman"/>
          <w:b/>
          <w:lang w:val="en-US"/>
        </w:rPr>
        <w:t>main.cpp (task24)</w:t>
      </w:r>
    </w:p>
    <w:p w14:paraId="6E03DBD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#include &lt;math.h&gt;</w:t>
      </w:r>
    </w:p>
    <w:p w14:paraId="2515E355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#include &lt;GL/glew.h&gt;</w:t>
      </w:r>
    </w:p>
    <w:p w14:paraId="53BF031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#include &lt;GL/freeglut.h&gt;</w:t>
      </w:r>
    </w:p>
    <w:p w14:paraId="61E5EFE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4D306DD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#include "pipeline.h"</w:t>
      </w:r>
    </w:p>
    <w:p w14:paraId="55F3C36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#include "camera.h"</w:t>
      </w:r>
    </w:p>
    <w:p w14:paraId="039C138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#include "texture.h"</w:t>
      </w:r>
    </w:p>
    <w:p w14:paraId="15A5ABA3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#include "lighting_technique.h"</w:t>
      </w:r>
    </w:p>
    <w:p w14:paraId="0FB6494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#include "glut_backend.h"</w:t>
      </w:r>
    </w:p>
    <w:p w14:paraId="5F262A6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#include "util.h"</w:t>
      </w:r>
    </w:p>
    <w:p w14:paraId="56362DD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#include "mesh.h"</w:t>
      </w:r>
    </w:p>
    <w:p w14:paraId="7789DC0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#include "shadow_map_fbo.h"</w:t>
      </w:r>
    </w:p>
    <w:p w14:paraId="7ECA346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#include "shadow_map_technique.h"</w:t>
      </w:r>
    </w:p>
    <w:p w14:paraId="2E4A5BF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75B7043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#define WINDOW_WIDTH  1280</w:t>
      </w:r>
    </w:p>
    <w:p w14:paraId="092AC5D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#define WINDOW_HEIGHT 1024</w:t>
      </w:r>
    </w:p>
    <w:p w14:paraId="48F4CB1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7220AA4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class Main : public ICallbacks</w:t>
      </w:r>
    </w:p>
    <w:p w14:paraId="6A30DC4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{</w:t>
      </w:r>
    </w:p>
    <w:p w14:paraId="6F7F6715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public:</w:t>
      </w:r>
    </w:p>
    <w:p w14:paraId="05A281ED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465F06C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Main()</w:t>
      </w:r>
    </w:p>
    <w:p w14:paraId="469434DF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{</w:t>
      </w:r>
    </w:p>
    <w:p w14:paraId="3EBD1F6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m_pLightingEffect = NULL;</w:t>
      </w:r>
    </w:p>
    <w:p w14:paraId="786AD52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m_pShadowMapEffect = NULL;</w:t>
      </w:r>
    </w:p>
    <w:p w14:paraId="358073D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m_pGameCamera = NULL;</w:t>
      </w:r>
    </w:p>
    <w:p w14:paraId="1BE7DE63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m_pMesh = NULL;</w:t>
      </w:r>
    </w:p>
    <w:p w14:paraId="294B3E0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m_pQuad = NULL;</w:t>
      </w:r>
    </w:p>
    <w:p w14:paraId="46985A8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m_scale = 0.0f;</w:t>
      </w:r>
    </w:p>
    <w:p w14:paraId="5DD4E24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lastRenderedPageBreak/>
        <w:t xml:space="preserve">        m_pGroundTex = NULL;</w:t>
      </w:r>
    </w:p>
    <w:p w14:paraId="4AF9885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61F08DE7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m_spotLight.AmbientIntensity = 0.1f;</w:t>
      </w:r>
    </w:p>
    <w:p w14:paraId="6480D35F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m_spotLight.DiffuseIntensity = 0.9f;</w:t>
      </w:r>
    </w:p>
    <w:p w14:paraId="3D39D86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m_spotLight.Color = Vector3f(1.0f, 1.0f, 1.0f);</w:t>
      </w:r>
    </w:p>
    <w:p w14:paraId="6F2FA8A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m_spotLight.Attenuation.Linear = 0.01f;</w:t>
      </w:r>
    </w:p>
    <w:p w14:paraId="1266FD1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m_spotLight.Position  = Vector3f(-20.0, 20.0, 1.0f);</w:t>
      </w:r>
    </w:p>
    <w:p w14:paraId="140757B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m_spotLight.Direction = Vector3f(1.0f, -1.0f, 0.0f);</w:t>
      </w:r>
    </w:p>
    <w:p w14:paraId="78BC8F1F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m_spotLight.Cutoff =  20.0f;</w:t>
      </w:r>
    </w:p>
    <w:p w14:paraId="74CB865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}</w:t>
      </w:r>
    </w:p>
    <w:p w14:paraId="3EED3E4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2E7AE3B7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virtual ~Main()</w:t>
      </w:r>
    </w:p>
    <w:p w14:paraId="3B7EA69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{</w:t>
      </w:r>
    </w:p>
    <w:p w14:paraId="04CACBA7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SAFE_DELETE(m_pLightingEffect);</w:t>
      </w:r>
    </w:p>
    <w:p w14:paraId="72F3676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SAFE_DELETE(m_pShadowMapEffect);</w:t>
      </w:r>
    </w:p>
    <w:p w14:paraId="7ED210C3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SAFE_DELETE(m_pGameCamera);</w:t>
      </w:r>
    </w:p>
    <w:p w14:paraId="5BD9F3E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SAFE_DELETE(m_pMesh);</w:t>
      </w:r>
    </w:p>
    <w:p w14:paraId="536F213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SAFE_DELETE(m_pQuad);</w:t>
      </w:r>
    </w:p>
    <w:p w14:paraId="695A003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SAFE_DELETE(m_pGroundTex);</w:t>
      </w:r>
    </w:p>
    <w:p w14:paraId="3CC71187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}</w:t>
      </w:r>
    </w:p>
    <w:p w14:paraId="3BF82FD3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3B4F8BF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bool Init()</w:t>
      </w:r>
    </w:p>
    <w:p w14:paraId="75B871A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{</w:t>
      </w:r>
    </w:p>
    <w:p w14:paraId="3FED942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Vector3f Pos(3.0f, 8.0f, -10.0f);</w:t>
      </w:r>
    </w:p>
    <w:p w14:paraId="1859465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Vector3f Target(0.0f, -0.2f, 1.0f);</w:t>
      </w:r>
    </w:p>
    <w:p w14:paraId="33ECCEA7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Vector3f Up(0.0, 1.0f, 0.0f);</w:t>
      </w:r>
    </w:p>
    <w:p w14:paraId="1EC09BFC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5E2CD8A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if (!m_shadowMapFBO.Init(WINDOW_WIDTH, WINDOW_HEIGHT)) {</w:t>
      </w:r>
    </w:p>
    <w:p w14:paraId="798165A5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    return false;</w:t>
      </w:r>
    </w:p>
    <w:p w14:paraId="7425745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}</w:t>
      </w:r>
    </w:p>
    <w:p w14:paraId="5BEDCC5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4CC59E4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m_pGameCamera = new Camera(WINDOW_WIDTH, WINDOW_HEIGHT, Pos, Target, Up);</w:t>
      </w:r>
    </w:p>
    <w:p w14:paraId="545677E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14432F97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lastRenderedPageBreak/>
        <w:t xml:space="preserve">        m_pLightingEffect = new LightingTechnique();</w:t>
      </w:r>
    </w:p>
    <w:p w14:paraId="708576B0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4B273F0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if (!m_pLightingEffect-&gt;Init()) {</w:t>
      </w:r>
    </w:p>
    <w:p w14:paraId="3BAA3B4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    printf("Error initializing the lighting technique\n");</w:t>
      </w:r>
    </w:p>
    <w:p w14:paraId="0CB0C1B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    return false;</w:t>
      </w:r>
    </w:p>
    <w:p w14:paraId="7403BEA0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}</w:t>
      </w:r>
    </w:p>
    <w:p w14:paraId="4EB4EEB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0E36E695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m_pLightingEffect-&gt;Enable();</w:t>
      </w:r>
    </w:p>
    <w:p w14:paraId="6B389E85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m_pLightingEffect-&gt;SetSpotLights(1, &amp;m_spotLight);</w:t>
      </w:r>
    </w:p>
    <w:p w14:paraId="76263D9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m_pLightingEffect-&gt;SetTextureUnit(0);</w:t>
      </w:r>
    </w:p>
    <w:p w14:paraId="3415ABA3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m_pLightingEffect-&gt;SetShadowMapTextureUnit(1);</w:t>
      </w:r>
    </w:p>
    <w:p w14:paraId="3E6667B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79A535E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m_pShadowMapEffect = new ShadowMapTechnique();</w:t>
      </w:r>
    </w:p>
    <w:p w14:paraId="52121D7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1C010E6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if (!m_pShadowMapEffect-&gt;Init()) {</w:t>
      </w:r>
    </w:p>
    <w:p w14:paraId="6F92A41D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    printf("Error initializing the shadow map technique\n");</w:t>
      </w:r>
    </w:p>
    <w:p w14:paraId="67AEE1CC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    return false;</w:t>
      </w:r>
    </w:p>
    <w:p w14:paraId="3B19334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}</w:t>
      </w:r>
    </w:p>
    <w:p w14:paraId="50D1721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0E132F95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m_pQuad = new Mesh();</w:t>
      </w:r>
    </w:p>
    <w:p w14:paraId="11151C55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71EC9B0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if (!m_pQuad-&gt;LoadMesh("../Content/quad.obj")) {</w:t>
      </w:r>
    </w:p>
    <w:p w14:paraId="1D036310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    return false;</w:t>
      </w:r>
    </w:p>
    <w:p w14:paraId="25FC0D4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}</w:t>
      </w:r>
    </w:p>
    <w:p w14:paraId="5196BDB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1EF96D5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m_pGroundTex = new Texture(GL_TEXTURE_2D, "../Content/test.png");</w:t>
      </w:r>
    </w:p>
    <w:p w14:paraId="61E4D4EF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22C9BA5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if (!m_pGroundTex-&gt;Load()) {</w:t>
      </w:r>
    </w:p>
    <w:p w14:paraId="2FFEED4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    return false;</w:t>
      </w:r>
    </w:p>
    <w:p w14:paraId="61E0B94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}</w:t>
      </w:r>
    </w:p>
    <w:p w14:paraId="0531548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50858B0D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m_pMesh = new Mesh();</w:t>
      </w:r>
    </w:p>
    <w:p w14:paraId="2E3445C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26664EF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return m_pMesh-&gt;LoadMesh("../Content/phoenix_ugv.md2");</w:t>
      </w:r>
    </w:p>
    <w:p w14:paraId="3DEF575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lastRenderedPageBreak/>
        <w:t xml:space="preserve">    }</w:t>
      </w:r>
    </w:p>
    <w:p w14:paraId="21F715CD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1F0C27D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void Run()</w:t>
      </w:r>
    </w:p>
    <w:p w14:paraId="3061898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{</w:t>
      </w:r>
    </w:p>
    <w:p w14:paraId="28E59D6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GLUTBackendRun(this);</w:t>
      </w:r>
    </w:p>
    <w:p w14:paraId="0BD4CD25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}</w:t>
      </w:r>
    </w:p>
    <w:p w14:paraId="7DCEAB8D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7C98396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virtual void RenderSceneCB()</w:t>
      </w:r>
    </w:p>
    <w:p w14:paraId="76DE337F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{</w:t>
      </w:r>
    </w:p>
    <w:p w14:paraId="456A99A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m_pGameCamera-&gt;OnRender();</w:t>
      </w:r>
    </w:p>
    <w:p w14:paraId="25967C8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m_scale += 0.5f;</w:t>
      </w:r>
    </w:p>
    <w:p w14:paraId="193347F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5F5CA62C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ShadowMapPass();</w:t>
      </w:r>
    </w:p>
    <w:p w14:paraId="005FBED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RenderPass();</w:t>
      </w:r>
    </w:p>
    <w:p w14:paraId="7429750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757A8FF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glutSwapBuffers();</w:t>
      </w:r>
    </w:p>
    <w:p w14:paraId="79F1CE7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}</w:t>
      </w:r>
    </w:p>
    <w:p w14:paraId="4C8AC66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02EA6485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virtual void ShadowMapPass()</w:t>
      </w:r>
    </w:p>
    <w:p w14:paraId="751EE28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{</w:t>
      </w:r>
    </w:p>
    <w:p w14:paraId="3CE57FA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m_shadowMapFBO.BindForWriting();</w:t>
      </w:r>
    </w:p>
    <w:p w14:paraId="4B5F315D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1DF594C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glClear(GL_DEPTH_BUFFER_BIT);</w:t>
      </w:r>
    </w:p>
    <w:p w14:paraId="71586D07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685B993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m_pShadowMapEffect-&gt;Enable();</w:t>
      </w:r>
    </w:p>
    <w:p w14:paraId="1D1257A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63B99F1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Pipeline p;</w:t>
      </w:r>
    </w:p>
    <w:p w14:paraId="63195E7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p.Scale(0.1f, 0.1f, 0.1f);</w:t>
      </w:r>
    </w:p>
    <w:p w14:paraId="5F49FA0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p.Rotate(0.0f, m_scale, 0.0f);</w:t>
      </w:r>
    </w:p>
    <w:p w14:paraId="3409057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p.WorldPos(0.0f, 0.0f, 5.0f);</w:t>
      </w:r>
    </w:p>
    <w:p w14:paraId="59230E1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p.SetCamera(m_spotLight.Position, m_spotLight.Direction, Vector3f(0.0f, 1.0f, 0.0f));</w:t>
      </w:r>
    </w:p>
    <w:p w14:paraId="30E0E8E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p.SetPerspectiveProj(60.0f, WINDOW_WIDTH, WINDOW_HEIGHT, 1.0f, 50.0f);</w:t>
      </w:r>
    </w:p>
    <w:p w14:paraId="3F54414F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m_pShadowMapEffect-&gt;SetWVP(p.GetWVPTrans());</w:t>
      </w:r>
    </w:p>
    <w:p w14:paraId="1E5A478C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m_pMesh-&gt;Render();</w:t>
      </w:r>
    </w:p>
    <w:p w14:paraId="0877832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6BEF38F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glBindFramebuffer(GL_FRAMEBUFFER, 0);</w:t>
      </w:r>
    </w:p>
    <w:p w14:paraId="53697F13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}</w:t>
      </w:r>
    </w:p>
    <w:p w14:paraId="113CD4D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65BE2D3F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virtual void RenderPass()</w:t>
      </w:r>
    </w:p>
    <w:p w14:paraId="4BDAAE5D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{</w:t>
      </w:r>
    </w:p>
    <w:p w14:paraId="1F6015E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glClear(GL_COLOR_BUFFER_BIT | GL_DEPTH_BUFFER_BIT);</w:t>
      </w:r>
    </w:p>
    <w:p w14:paraId="44342863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1FFE3B07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m_pLightingEffect-&gt;Enable();</w:t>
      </w:r>
    </w:p>
    <w:p w14:paraId="772B45F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52273CE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m_shadowMapFBO.BindForReading(GL_TEXTURE1);</w:t>
      </w:r>
    </w:p>
    <w:p w14:paraId="4658BB5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5517ECB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Pipeline p;</w:t>
      </w:r>
    </w:p>
    <w:p w14:paraId="11E223B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p.SetPerspectiveProj(60.0f, WINDOW_WIDTH, WINDOW_HEIGHT, 1.0f, 50.0f);</w:t>
      </w:r>
    </w:p>
    <w:p w14:paraId="2B80220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p.Scale(10.0f, 10.0f, 10.0f);</w:t>
      </w:r>
    </w:p>
    <w:p w14:paraId="6DA55EFF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p.WorldPos(0.0f, 0.0f, 1.0f);</w:t>
      </w:r>
    </w:p>
    <w:p w14:paraId="7C3A464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p.Rotate(90.0f, 0.0f, 0.0f);</w:t>
      </w:r>
    </w:p>
    <w:p w14:paraId="62A73CD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p.SetCamera(m_pGameCamera-&gt;GetPos(), m_pGameCamera-&gt;GetTarget(), m_pGameCamera-&gt;GetUp());</w:t>
      </w:r>
    </w:p>
    <w:p w14:paraId="44D66B6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70E36A6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m_pLightingEffect-&gt;SetWVP(p.GetWVPTrans());</w:t>
      </w:r>
    </w:p>
    <w:p w14:paraId="5F766B7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m_pLightingEffect-&gt;SetWorldMatrix(p.GetWorldTrans());</w:t>
      </w:r>
    </w:p>
    <w:p w14:paraId="5D05203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p.SetCamera(m_spotLight.Position, m_spotLight.Direction, Vector3f(0.0f, 1.0f, 0.0f));</w:t>
      </w:r>
    </w:p>
    <w:p w14:paraId="28B217C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m_pLightingEffect-&gt;SetLightWVP(p.GetWVPTrans());</w:t>
      </w:r>
    </w:p>
    <w:p w14:paraId="5347FF4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m_pLightingEffect-&gt;SetEyeWorldPos(m_pGameCamera-&gt;GetPos());</w:t>
      </w:r>
    </w:p>
    <w:p w14:paraId="0C19C8B3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m_pGroundTex-&gt;Bind(GL_TEXTURE0);</w:t>
      </w:r>
    </w:p>
    <w:p w14:paraId="5435367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m_pQuad-&gt;Render();</w:t>
      </w:r>
    </w:p>
    <w:p w14:paraId="18768ED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1752259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p.Scale(0.1f, 0.1f, 0.1f);</w:t>
      </w:r>
    </w:p>
    <w:p w14:paraId="4578219D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p.Rotate(0.0f, m_scale, 0.0f);</w:t>
      </w:r>
    </w:p>
    <w:p w14:paraId="2CAE5A2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p.WorldPos(0.0f, 0.0f, 3.0f);</w:t>
      </w:r>
    </w:p>
    <w:p w14:paraId="37C4728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p.SetCamera(m_pGameCamera-&gt;GetPos(), m_pGameCamera-&gt;GetTarget(), m_pGameCamera-&gt;GetUp());</w:t>
      </w:r>
    </w:p>
    <w:p w14:paraId="0669F33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m_pLightingEffect-&gt;SetWVP(p.GetWVPTrans());</w:t>
      </w:r>
    </w:p>
    <w:p w14:paraId="29A466D7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lastRenderedPageBreak/>
        <w:t xml:space="preserve">        m_pLightingEffect-&gt;SetWorldMatrix(p.GetWorldTrans());</w:t>
      </w:r>
    </w:p>
    <w:p w14:paraId="230A0220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p.SetCamera(m_spotLight.Position, m_spotLight.Direction, Vector3f(0.0f, 1.0f, 0.0f));</w:t>
      </w:r>
    </w:p>
    <w:p w14:paraId="52004C0F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m_pLightingEffect-&gt;SetLightWVP(p.GetWVPTrans());</w:t>
      </w:r>
    </w:p>
    <w:p w14:paraId="7072AB65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7A263A9F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m_pMesh-&gt;Render();</w:t>
      </w:r>
    </w:p>
    <w:p w14:paraId="27A3EC8F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}</w:t>
      </w:r>
    </w:p>
    <w:p w14:paraId="56B6FB1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44CBBD0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virtual void IdleCB()</w:t>
      </w:r>
    </w:p>
    <w:p w14:paraId="5720AD2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{</w:t>
      </w:r>
    </w:p>
    <w:p w14:paraId="1B9FC707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RenderSceneCB();</w:t>
      </w:r>
    </w:p>
    <w:p w14:paraId="5BA315CF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}</w:t>
      </w:r>
    </w:p>
    <w:p w14:paraId="1A887DD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0151750F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virtual void SpecialKeyboardCB(int Key, int x, int y)</w:t>
      </w:r>
    </w:p>
    <w:p w14:paraId="2D0477E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{</w:t>
      </w:r>
    </w:p>
    <w:p w14:paraId="1F7875E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m_pGameCamera-&gt;OnKeyboard(Key);</w:t>
      </w:r>
    </w:p>
    <w:p w14:paraId="6B5082A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}</w:t>
      </w:r>
    </w:p>
    <w:p w14:paraId="0AB17E2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5640631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7F25946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virtual void KeyboardCB(unsigned char Key, int x, int y)</w:t>
      </w:r>
    </w:p>
    <w:p w14:paraId="5FBA748D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{</w:t>
      </w:r>
    </w:p>
    <w:p w14:paraId="0F16364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switch (Key) {</w:t>
      </w:r>
    </w:p>
    <w:p w14:paraId="622D926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    case 'q':</w:t>
      </w:r>
    </w:p>
    <w:p w14:paraId="0955FA8C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        glutLeaveMainLoop();</w:t>
      </w:r>
    </w:p>
    <w:p w14:paraId="427975C5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        break;</w:t>
      </w:r>
    </w:p>
    <w:p w14:paraId="48A7E72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}</w:t>
      </w:r>
    </w:p>
    <w:p w14:paraId="6C5B7BD0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}</w:t>
      </w:r>
    </w:p>
    <w:p w14:paraId="0CA9C0B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67520FF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523AF2AF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virtual void PassiveMouseCB(int x, int y)</w:t>
      </w:r>
    </w:p>
    <w:p w14:paraId="3A7D04C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{</w:t>
      </w:r>
    </w:p>
    <w:p w14:paraId="692C508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m_pGameCamera-&gt;OnMouse(x, y);</w:t>
      </w:r>
    </w:p>
    <w:p w14:paraId="6419506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}</w:t>
      </w:r>
    </w:p>
    <w:p w14:paraId="3A2DB28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06274A67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private:</w:t>
      </w:r>
    </w:p>
    <w:p w14:paraId="2C5E04F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2DF176BC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LightingTechnique* m_pLightingEffect;</w:t>
      </w:r>
    </w:p>
    <w:p w14:paraId="2364DF9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ShadowMapTechnique* m_pShadowMapEffect;</w:t>
      </w:r>
    </w:p>
    <w:p w14:paraId="6FE18C4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Camera* m_pGameCamera;</w:t>
      </w:r>
    </w:p>
    <w:p w14:paraId="3ACF480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float m_scale;</w:t>
      </w:r>
    </w:p>
    <w:p w14:paraId="3D0AEBE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SpotLight m_spotLight;</w:t>
      </w:r>
    </w:p>
    <w:p w14:paraId="670952C3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Mesh* m_pMesh;</w:t>
      </w:r>
    </w:p>
    <w:p w14:paraId="6BB8EC1D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Mesh* m_pQuad;</w:t>
      </w:r>
    </w:p>
    <w:p w14:paraId="3046F63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ShadowMapFBO m_shadowMapFBO;</w:t>
      </w:r>
    </w:p>
    <w:p w14:paraId="2D617CF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Texture* m_pGroundTex;</w:t>
      </w:r>
    </w:p>
    <w:p w14:paraId="100404C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};</w:t>
      </w:r>
    </w:p>
    <w:p w14:paraId="0537C8C5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481DE0D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3D46950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int main(int argc, char** argv)</w:t>
      </w:r>
    </w:p>
    <w:p w14:paraId="57D11FD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{</w:t>
      </w:r>
    </w:p>
    <w:p w14:paraId="0CBF483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Magick::InitializeMagick(*argv);</w:t>
      </w:r>
    </w:p>
    <w:p w14:paraId="2141EF93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GLUTBackendInit(argc, argv);</w:t>
      </w:r>
    </w:p>
    <w:p w14:paraId="79909777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3B0FB1D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if (!GLUTBackendCreateWindow(WINDOW_WIDTH, WINDOW_HEIGHT, 32, false, "OpenGL tutors")) {</w:t>
      </w:r>
    </w:p>
    <w:p w14:paraId="642701B0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return 1;</w:t>
      </w:r>
    </w:p>
    <w:p w14:paraId="4778A2B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}</w:t>
      </w:r>
    </w:p>
    <w:p w14:paraId="7A062D6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5A089EBC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Main* pApp = new Main();</w:t>
      </w:r>
    </w:p>
    <w:p w14:paraId="17BE75B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00B73BD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if (!pApp-&gt;Init()) {</w:t>
      </w:r>
    </w:p>
    <w:p w14:paraId="107F3D5D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return 1;</w:t>
      </w:r>
    </w:p>
    <w:p w14:paraId="7C61CA3C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}</w:t>
      </w:r>
    </w:p>
    <w:p w14:paraId="4E98670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47B475B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pApp-&gt;Run();</w:t>
      </w:r>
    </w:p>
    <w:p w14:paraId="7113E97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23F0056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delete pApp;</w:t>
      </w:r>
    </w:p>
    <w:p w14:paraId="4A0BD01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423A67A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return 0;</w:t>
      </w:r>
    </w:p>
    <w:p w14:paraId="30533126" w14:textId="07639C67" w:rsidR="00EE0CFE" w:rsidRDefault="00EE0CFE" w:rsidP="00EE0CFE">
      <w:pPr>
        <w:pStyle w:val="a0"/>
        <w:ind w:firstLine="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lastRenderedPageBreak/>
        <w:t>}</w:t>
      </w:r>
    </w:p>
    <w:p w14:paraId="3F1D7902" w14:textId="19D1D978" w:rsidR="00EE0CFE" w:rsidRPr="00EE0CFE" w:rsidRDefault="00EE0CFE" w:rsidP="00EE0CFE">
      <w:pPr>
        <w:pStyle w:val="a0"/>
        <w:ind w:firstLine="0"/>
        <w:rPr>
          <w:rFonts w:cs="Times New Roman"/>
          <w:sz w:val="24"/>
          <w:szCs w:val="24"/>
          <w:lang w:val="en-US"/>
        </w:rPr>
      </w:pPr>
      <w:r>
        <w:rPr>
          <w:rFonts w:cs="Times New Roman"/>
          <w:b/>
          <w:lang w:val="en-US"/>
        </w:rPr>
        <w:t>main.cpp (task23)</w:t>
      </w:r>
    </w:p>
    <w:p w14:paraId="02ECD6B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#include &lt;math.h&gt;</w:t>
      </w:r>
    </w:p>
    <w:p w14:paraId="52F65A0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#include &lt;GL/glew.h&gt;</w:t>
      </w:r>
    </w:p>
    <w:p w14:paraId="4FE8FB8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#include &lt;GL/freeglut.h&gt;</w:t>
      </w:r>
    </w:p>
    <w:p w14:paraId="3805C52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506A417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#include "pipeline.h"</w:t>
      </w:r>
    </w:p>
    <w:p w14:paraId="175E3E3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#include "camera.h"</w:t>
      </w:r>
    </w:p>
    <w:p w14:paraId="1585582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#include "texture.h"</w:t>
      </w:r>
    </w:p>
    <w:p w14:paraId="37930B3C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#include "lighting_technique.h"</w:t>
      </w:r>
    </w:p>
    <w:p w14:paraId="1F22D27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#include "glut_backend.h"</w:t>
      </w:r>
    </w:p>
    <w:p w14:paraId="15F0042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#include "util.h"</w:t>
      </w:r>
    </w:p>
    <w:p w14:paraId="33DB3FF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#include "mesh.h"</w:t>
      </w:r>
    </w:p>
    <w:p w14:paraId="7D32396D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#include "shadow_map_fbo.h"</w:t>
      </w:r>
    </w:p>
    <w:p w14:paraId="0AD2021D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#include "shadow_map_technique.h"</w:t>
      </w:r>
    </w:p>
    <w:p w14:paraId="35A7BB3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7EC6456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#define WINDOW_WIDTH  1280</w:t>
      </w:r>
    </w:p>
    <w:p w14:paraId="1760ABF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#define WINDOW_HEIGHT 1024</w:t>
      </w:r>
    </w:p>
    <w:p w14:paraId="72B2548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3E61E6E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class Main : public ICallbacks</w:t>
      </w:r>
    </w:p>
    <w:p w14:paraId="4CE34125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{</w:t>
      </w:r>
    </w:p>
    <w:p w14:paraId="45470880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public:</w:t>
      </w:r>
    </w:p>
    <w:p w14:paraId="511DEB1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03D0D45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Main()</w:t>
      </w:r>
    </w:p>
    <w:p w14:paraId="7D6E87D5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{</w:t>
      </w:r>
    </w:p>
    <w:p w14:paraId="145DF71C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m_pEffect = NULL;</w:t>
      </w:r>
    </w:p>
    <w:p w14:paraId="73DDA30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m_pShadowMapTech = NULL;</w:t>
      </w:r>
    </w:p>
    <w:p w14:paraId="18C4CDD7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m_pGameCamera = NULL;</w:t>
      </w:r>
    </w:p>
    <w:p w14:paraId="511979DC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m_pMesh = NULL;</w:t>
      </w:r>
    </w:p>
    <w:p w14:paraId="5964D51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m_pQuad = NULL;</w:t>
      </w:r>
    </w:p>
    <w:p w14:paraId="0C4EFFD0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m_scale = 0.0f;</w:t>
      </w:r>
    </w:p>
    <w:p w14:paraId="4DB8941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3D164C23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m_spotLight.AmbientIntensity = 0.0f;</w:t>
      </w:r>
    </w:p>
    <w:p w14:paraId="1B73B86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m_spotLight.DiffuseIntensity = 0.9f;</w:t>
      </w:r>
    </w:p>
    <w:p w14:paraId="417516A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lastRenderedPageBreak/>
        <w:t xml:space="preserve">        m_spotLight.Color = Vector3f(1.0f, 1.0f, 1.0f);</w:t>
      </w:r>
    </w:p>
    <w:p w14:paraId="43F33EC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m_spotLight.Attenuation.Linear = 0.01f;</w:t>
      </w:r>
    </w:p>
    <w:p w14:paraId="65BCACB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m_spotLight.Position  = Vector3f(-20.0, 20.0, 5.0f);</w:t>
      </w:r>
    </w:p>
    <w:p w14:paraId="123AC073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m_spotLight.Direction = Vector3f(1.0f, -1.0f, 0.0f);</w:t>
      </w:r>
    </w:p>
    <w:p w14:paraId="72F5B8B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m_spotLight.Cutoff =  20.0f;</w:t>
      </w:r>
    </w:p>
    <w:p w14:paraId="57BB51FD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}</w:t>
      </w:r>
    </w:p>
    <w:p w14:paraId="4845422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2406E96C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virtual ~Main()</w:t>
      </w:r>
    </w:p>
    <w:p w14:paraId="38358A4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{</w:t>
      </w:r>
    </w:p>
    <w:p w14:paraId="7905DE6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SAFE_DELETE(m_pEffect);</w:t>
      </w:r>
    </w:p>
    <w:p w14:paraId="7131890D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SAFE_DELETE(m_pShadowMapTech);</w:t>
      </w:r>
    </w:p>
    <w:p w14:paraId="1463B920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SAFE_DELETE(m_pGameCamera);</w:t>
      </w:r>
    </w:p>
    <w:p w14:paraId="50C1CEC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SAFE_DELETE(m_pMesh);</w:t>
      </w:r>
    </w:p>
    <w:p w14:paraId="36266D1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SAFE_DELETE(m_pQuad);</w:t>
      </w:r>
    </w:p>
    <w:p w14:paraId="7B33685C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}</w:t>
      </w:r>
    </w:p>
    <w:p w14:paraId="7E37984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35DA4D4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bool Init()</w:t>
      </w:r>
    </w:p>
    <w:p w14:paraId="12D3D3D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{</w:t>
      </w:r>
    </w:p>
    <w:p w14:paraId="6372D5A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if (!m_shadowMapFBO.Init(WINDOW_WIDTH, WINDOW_HEIGHT)) {</w:t>
      </w:r>
    </w:p>
    <w:p w14:paraId="477ADC0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    return false;</w:t>
      </w:r>
    </w:p>
    <w:p w14:paraId="4F58D90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}</w:t>
      </w:r>
    </w:p>
    <w:p w14:paraId="1E89E5FD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2B48E09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m_pGameCamera = new Camera(WINDOW_WIDTH, WINDOW_HEIGHT);</w:t>
      </w:r>
    </w:p>
    <w:p w14:paraId="25DCFE3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2A11330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m_pEffect = new LightingTechnique();</w:t>
      </w:r>
    </w:p>
    <w:p w14:paraId="70DFBCC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525B1130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if (!m_pEffect-&gt;Init()) {</w:t>
      </w:r>
    </w:p>
    <w:p w14:paraId="0AAF3D13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    printf("Error initializing the lighting technique\n");</w:t>
      </w:r>
    </w:p>
    <w:p w14:paraId="7FC6C52F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    return false;</w:t>
      </w:r>
    </w:p>
    <w:p w14:paraId="0787A0A0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}</w:t>
      </w:r>
    </w:p>
    <w:p w14:paraId="7929DA0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559E892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m_pShadowMapTech = new ShadowMapTechnique();</w:t>
      </w:r>
    </w:p>
    <w:p w14:paraId="3E0056A3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2E089145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if (!m_pShadowMapTech-&gt;Init()) {</w:t>
      </w:r>
    </w:p>
    <w:p w14:paraId="19B9C6A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lastRenderedPageBreak/>
        <w:t xml:space="preserve">            printf("Error initializing the shadow map technique\n");</w:t>
      </w:r>
    </w:p>
    <w:p w14:paraId="0707C70C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    return false;</w:t>
      </w:r>
    </w:p>
    <w:p w14:paraId="506BD5EC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}</w:t>
      </w:r>
    </w:p>
    <w:p w14:paraId="53FAB24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539604B7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m_pShadowMapTech-&gt;Enable();</w:t>
      </w:r>
    </w:p>
    <w:p w14:paraId="3D3FBFC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51AD8405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m_pQuad = new Mesh();</w:t>
      </w:r>
    </w:p>
    <w:p w14:paraId="08AE9347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2C54CE0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if (!m_pQuad-&gt;LoadMesh("../Content/quad.obj")) {</w:t>
      </w:r>
    </w:p>
    <w:p w14:paraId="4C6FD39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    return false;</w:t>
      </w:r>
    </w:p>
    <w:p w14:paraId="7914BF1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}</w:t>
      </w:r>
    </w:p>
    <w:p w14:paraId="2BF3A58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3D2213A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m_pMesh = new Mesh();</w:t>
      </w:r>
    </w:p>
    <w:p w14:paraId="5F5968F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041D2135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return m_pMesh-&gt;LoadMesh("../Content/phoenix_ugv.md2");</w:t>
      </w:r>
    </w:p>
    <w:p w14:paraId="6C8F8E5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}</w:t>
      </w:r>
    </w:p>
    <w:p w14:paraId="5A53D61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5D497617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void Run()</w:t>
      </w:r>
    </w:p>
    <w:p w14:paraId="6644379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{</w:t>
      </w:r>
    </w:p>
    <w:p w14:paraId="62161AAF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GLUTBackendRun(this);</w:t>
      </w:r>
    </w:p>
    <w:p w14:paraId="050AA290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}</w:t>
      </w:r>
    </w:p>
    <w:p w14:paraId="040B32E0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3CAB769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virtual void RenderSceneCB()</w:t>
      </w:r>
    </w:p>
    <w:p w14:paraId="18F0858D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{</w:t>
      </w:r>
    </w:p>
    <w:p w14:paraId="5E4022C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m_pGameCamera-&gt;OnRender();</w:t>
      </w:r>
    </w:p>
    <w:p w14:paraId="5D82FAB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m_scale += 0.05f;</w:t>
      </w:r>
    </w:p>
    <w:p w14:paraId="04DA2BAF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40CA9830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ShadowMapPass();</w:t>
      </w:r>
    </w:p>
    <w:p w14:paraId="373D4B7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RenderPass();</w:t>
      </w:r>
    </w:p>
    <w:p w14:paraId="45841E5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788DE0B3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glutSwapBuffers();</w:t>
      </w:r>
    </w:p>
    <w:p w14:paraId="75F22A1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}</w:t>
      </w:r>
    </w:p>
    <w:p w14:paraId="66457FF5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134ABE7C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virtual void ShadowMapPass()</w:t>
      </w:r>
    </w:p>
    <w:p w14:paraId="357A64C7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lastRenderedPageBreak/>
        <w:t xml:space="preserve">    {</w:t>
      </w:r>
    </w:p>
    <w:p w14:paraId="3378F5F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m_shadowMapFBO.BindForWriting();</w:t>
      </w:r>
    </w:p>
    <w:p w14:paraId="427FFB9D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42E48070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glClear(GL_DEPTH_BUFFER_BIT);</w:t>
      </w:r>
    </w:p>
    <w:p w14:paraId="532030B0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14F8AE4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Pipeline p;</w:t>
      </w:r>
    </w:p>
    <w:p w14:paraId="23428135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p.Scale(0.2f, 0.2f, 0.2f);</w:t>
      </w:r>
    </w:p>
    <w:p w14:paraId="4963968F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p.Rotate(0.0f, m_scale, 0.0f);</w:t>
      </w:r>
    </w:p>
    <w:p w14:paraId="0C93D0A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p.WorldPos(0.0f, 0.0f, 5.0f);</w:t>
      </w:r>
    </w:p>
    <w:p w14:paraId="1DB8754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p.SetCamera(m_spotLight.Position, m_spotLight.Direction, Vector3f(0.0f, 1.0f, 0.0f));</w:t>
      </w:r>
    </w:p>
    <w:p w14:paraId="4878F49F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p.SetPerspectiveProj(60.0f, WINDOW_WIDTH, WINDOW_HEIGHT, 1.0f, 50.0f);</w:t>
      </w:r>
    </w:p>
    <w:p w14:paraId="634D55F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m_pShadowMapTech-&gt;SetWVP(p.GetWVPTrans());</w:t>
      </w:r>
    </w:p>
    <w:p w14:paraId="28E70B1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m_pMesh-&gt;Render();</w:t>
      </w:r>
    </w:p>
    <w:p w14:paraId="42A24E7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67A84F5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glBindFramebuffer(GL_FRAMEBUFFER, 0);</w:t>
      </w:r>
    </w:p>
    <w:p w14:paraId="3EF9AED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}</w:t>
      </w:r>
    </w:p>
    <w:p w14:paraId="0BB4C127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3062A93F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virtual void RenderPass()</w:t>
      </w:r>
    </w:p>
    <w:p w14:paraId="5403929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{</w:t>
      </w:r>
    </w:p>
    <w:p w14:paraId="281B168D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glClear(GL_COLOR_BUFFER_BIT | GL_DEPTH_BUFFER_BIT);</w:t>
      </w:r>
    </w:p>
    <w:p w14:paraId="323CF07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66E11B5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m_pShadowMapTech-&gt;SetTextureUnit(0);</w:t>
      </w:r>
    </w:p>
    <w:p w14:paraId="64E3590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m_shadowMapFBO.BindForReading(GL_TEXTURE0);</w:t>
      </w:r>
    </w:p>
    <w:p w14:paraId="00DA919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5C105553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Pipeline p;</w:t>
      </w:r>
    </w:p>
    <w:p w14:paraId="79A63A93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p.Scale(5.0f, 5.0f, 5.0f);</w:t>
      </w:r>
    </w:p>
    <w:p w14:paraId="7922148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p.WorldPos(0.0f, 0.0f, 10.0f);</w:t>
      </w:r>
    </w:p>
    <w:p w14:paraId="2B79A9D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p.SetCamera(m_pGameCamera-&gt;GetPos(), m_pGameCamera-&gt;GetTarget(), m_pGameCamera-&gt;GetUp());</w:t>
      </w:r>
    </w:p>
    <w:p w14:paraId="7575D5F3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p.SetPerspectiveProj(60.0f, WINDOW_WIDTH, WINDOW_HEIGHT, 1.0f, 50.0f);</w:t>
      </w:r>
    </w:p>
    <w:p w14:paraId="449DCF9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m_pShadowMapTech-&gt;SetWVP(p.GetWVPTrans());</w:t>
      </w:r>
    </w:p>
    <w:p w14:paraId="7532186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m_pQuad-&gt;Render();</w:t>
      </w:r>
    </w:p>
    <w:p w14:paraId="1DDE9F2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}</w:t>
      </w:r>
    </w:p>
    <w:p w14:paraId="008D5C17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4A12908F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lastRenderedPageBreak/>
        <w:t xml:space="preserve">    virtual void IdleCB()</w:t>
      </w:r>
    </w:p>
    <w:p w14:paraId="45408C40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{</w:t>
      </w:r>
    </w:p>
    <w:p w14:paraId="5851516F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RenderSceneCB();</w:t>
      </w:r>
    </w:p>
    <w:p w14:paraId="42ADF587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}</w:t>
      </w:r>
    </w:p>
    <w:p w14:paraId="26B10C9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713CE0CF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virtual void SpecialKeyboardCB(int Key, int x, int y)</w:t>
      </w:r>
    </w:p>
    <w:p w14:paraId="47894AE0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{</w:t>
      </w:r>
    </w:p>
    <w:p w14:paraId="790A5FF1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m_pGameCamera-&gt;OnKeyboard(Key);</w:t>
      </w:r>
    </w:p>
    <w:p w14:paraId="1E0FA853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}</w:t>
      </w:r>
    </w:p>
    <w:p w14:paraId="59B930B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308F085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7A40CBD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virtual void KeyboardCB(unsigned char Key, int x, int y)</w:t>
      </w:r>
    </w:p>
    <w:p w14:paraId="22D92B8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{</w:t>
      </w:r>
    </w:p>
    <w:p w14:paraId="0067E93C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switch (Key) {</w:t>
      </w:r>
    </w:p>
    <w:p w14:paraId="2D6B5AB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    case 'q':</w:t>
      </w:r>
    </w:p>
    <w:p w14:paraId="0A83257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        glutLeaveMainLoop();</w:t>
      </w:r>
    </w:p>
    <w:p w14:paraId="64416DC5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        break;</w:t>
      </w:r>
    </w:p>
    <w:p w14:paraId="3D1CFE1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}</w:t>
      </w:r>
    </w:p>
    <w:p w14:paraId="1C4CF5A0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}</w:t>
      </w:r>
    </w:p>
    <w:p w14:paraId="4F77CE3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422F250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25ACE3A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virtual void PassiveMouseCB(int x, int y)</w:t>
      </w:r>
    </w:p>
    <w:p w14:paraId="74A62A2C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{</w:t>
      </w:r>
    </w:p>
    <w:p w14:paraId="25ACD62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m_pGameCamera-&gt;OnMouse(x, y);</w:t>
      </w:r>
    </w:p>
    <w:p w14:paraId="729FFC2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}</w:t>
      </w:r>
    </w:p>
    <w:p w14:paraId="7E99D655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6EC07D7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private:</w:t>
      </w:r>
    </w:p>
    <w:p w14:paraId="699AA23C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6C4ECDC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LightingTechnique* m_pEffect;</w:t>
      </w:r>
    </w:p>
    <w:p w14:paraId="263A5B43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ShadowMapTechnique* m_pShadowMapTech;</w:t>
      </w:r>
    </w:p>
    <w:p w14:paraId="27CBE3E5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Camera* m_pGameCamera;</w:t>
      </w:r>
    </w:p>
    <w:p w14:paraId="53F297C4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float m_scale;</w:t>
      </w:r>
    </w:p>
    <w:p w14:paraId="1CB5104C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SpotLight m_spotLight;</w:t>
      </w:r>
    </w:p>
    <w:p w14:paraId="693F022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Mesh* m_pMesh;</w:t>
      </w:r>
    </w:p>
    <w:p w14:paraId="3141B9F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lastRenderedPageBreak/>
        <w:t xml:space="preserve">    Mesh* m_pQuad;</w:t>
      </w:r>
    </w:p>
    <w:p w14:paraId="41888DAD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ShadowMapFBO m_shadowMapFBO;</w:t>
      </w:r>
    </w:p>
    <w:p w14:paraId="2EB0083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};</w:t>
      </w:r>
    </w:p>
    <w:p w14:paraId="323885D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3D74659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356A7127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int main(int argc, char** argv)</w:t>
      </w:r>
    </w:p>
    <w:p w14:paraId="4F83C573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{</w:t>
      </w:r>
    </w:p>
    <w:p w14:paraId="0D3AB64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Magick::InitializeMagick(*argv);</w:t>
      </w:r>
    </w:p>
    <w:p w14:paraId="206F920B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GLUTBackendInit(argc, argv);</w:t>
      </w:r>
    </w:p>
    <w:p w14:paraId="73427813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58056710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if (!GLUTBackendCreateWindow(WINDOW_WIDTH, WINDOW_HEIGHT, 32, false, "OpenGL tutors")) {</w:t>
      </w:r>
    </w:p>
    <w:p w14:paraId="624FBBE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return 1;</w:t>
      </w:r>
    </w:p>
    <w:p w14:paraId="27E7BC9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}</w:t>
      </w:r>
    </w:p>
    <w:p w14:paraId="003AF7DA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7143177F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Main* pApp = new Main();</w:t>
      </w:r>
    </w:p>
    <w:p w14:paraId="35E950E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52D1C08D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if (!pApp-&gt;Init()) {</w:t>
      </w:r>
    </w:p>
    <w:p w14:paraId="53D4CD1E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    return 1;</w:t>
      </w:r>
    </w:p>
    <w:p w14:paraId="25CDE752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}</w:t>
      </w:r>
    </w:p>
    <w:p w14:paraId="672FEC1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3480E3C8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pApp-&gt;Run();</w:t>
      </w:r>
    </w:p>
    <w:p w14:paraId="4FAF36B0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0FD1DF46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delete pApp;</w:t>
      </w:r>
    </w:p>
    <w:p w14:paraId="016F3209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</w:p>
    <w:p w14:paraId="21DF4030" w14:textId="77777777" w:rsidR="00EE0CFE" w:rsidRPr="00EE0CFE" w:rsidRDefault="00EE0CFE" w:rsidP="00EE0CFE">
      <w:pPr>
        <w:pStyle w:val="a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 xml:space="preserve">    return 0;</w:t>
      </w:r>
    </w:p>
    <w:p w14:paraId="361B646F" w14:textId="0CAE3EC5" w:rsidR="00EE0CFE" w:rsidRPr="00492222" w:rsidRDefault="00EE0CFE" w:rsidP="00EE0CFE">
      <w:pPr>
        <w:pStyle w:val="a0"/>
        <w:ind w:firstLine="0"/>
        <w:rPr>
          <w:rFonts w:cs="Times New Roman"/>
          <w:sz w:val="24"/>
          <w:szCs w:val="24"/>
          <w:lang w:val="en-US"/>
        </w:rPr>
      </w:pPr>
      <w:r w:rsidRPr="00EE0CFE">
        <w:rPr>
          <w:rFonts w:cs="Times New Roman"/>
          <w:sz w:val="24"/>
          <w:szCs w:val="24"/>
          <w:lang w:val="en-US"/>
        </w:rPr>
        <w:t>}</w:t>
      </w:r>
    </w:p>
    <w:sectPr w:rsidR="00EE0CFE" w:rsidRPr="00492222" w:rsidSect="00536EDA">
      <w:footerReference w:type="default" r:id="rId14"/>
      <w:pgSz w:w="11906" w:h="16838"/>
      <w:pgMar w:top="851" w:right="567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4F6EAA" w14:textId="77777777" w:rsidR="00954D4D" w:rsidRDefault="00954D4D" w:rsidP="00B620B3">
      <w:pPr>
        <w:spacing w:after="0" w:line="240" w:lineRule="auto"/>
      </w:pPr>
      <w:r>
        <w:separator/>
      </w:r>
    </w:p>
  </w:endnote>
  <w:endnote w:type="continuationSeparator" w:id="0">
    <w:p w14:paraId="352036CE" w14:textId="77777777" w:rsidR="00954D4D" w:rsidRDefault="00954D4D" w:rsidP="00B620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C00C23" w14:textId="045FC3FD" w:rsidR="00AD14E4" w:rsidRDefault="00AD14E4" w:rsidP="00B620B3">
    <w:pPr>
      <w:pStyle w:val="a7"/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 w:rsidR="003D2609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25A49B" w14:textId="77777777" w:rsidR="00954D4D" w:rsidRDefault="00954D4D" w:rsidP="00B620B3">
      <w:pPr>
        <w:spacing w:after="0" w:line="240" w:lineRule="auto"/>
      </w:pPr>
      <w:r>
        <w:separator/>
      </w:r>
    </w:p>
  </w:footnote>
  <w:footnote w:type="continuationSeparator" w:id="0">
    <w:p w14:paraId="64770F19" w14:textId="77777777" w:rsidR="00954D4D" w:rsidRDefault="00954D4D" w:rsidP="00B620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0763A"/>
    <w:multiLevelType w:val="hybridMultilevel"/>
    <w:tmpl w:val="D5CC7262"/>
    <w:lvl w:ilvl="0" w:tplc="AD54080C">
      <w:start w:val="1"/>
      <w:numFmt w:val="decimal"/>
      <w:lvlText w:val="%1"/>
      <w:lvlJc w:val="left"/>
      <w:pPr>
        <w:ind w:left="1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" w15:restartNumberingAfterBreak="0">
    <w:nsid w:val="358748DD"/>
    <w:multiLevelType w:val="multilevel"/>
    <w:tmpl w:val="4BBCF30C"/>
    <w:lvl w:ilvl="0">
      <w:start w:val="1"/>
      <w:numFmt w:val="decimal"/>
      <w:pStyle w:val="1"/>
      <w:lvlText w:val="%1"/>
      <w:lvlJc w:val="left"/>
      <w:pPr>
        <w:ind w:left="680" w:hanging="68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75906481"/>
    <w:multiLevelType w:val="hybridMultilevel"/>
    <w:tmpl w:val="1A86DC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5F2A1C"/>
    <w:multiLevelType w:val="hybridMultilevel"/>
    <w:tmpl w:val="C0EC95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hideSpellingErrors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6FD"/>
    <w:rsid w:val="000A740D"/>
    <w:rsid w:val="000B3704"/>
    <w:rsid w:val="0017555F"/>
    <w:rsid w:val="001A5FCD"/>
    <w:rsid w:val="001C6D56"/>
    <w:rsid w:val="00283462"/>
    <w:rsid w:val="002864D9"/>
    <w:rsid w:val="003A5F10"/>
    <w:rsid w:val="003D2609"/>
    <w:rsid w:val="00422C68"/>
    <w:rsid w:val="00451D9B"/>
    <w:rsid w:val="00492222"/>
    <w:rsid w:val="004C163D"/>
    <w:rsid w:val="00536EDA"/>
    <w:rsid w:val="00546E69"/>
    <w:rsid w:val="00642ED7"/>
    <w:rsid w:val="00676C11"/>
    <w:rsid w:val="006A26FA"/>
    <w:rsid w:val="00713FFF"/>
    <w:rsid w:val="00720CEB"/>
    <w:rsid w:val="00866DDD"/>
    <w:rsid w:val="00912C71"/>
    <w:rsid w:val="00954D4D"/>
    <w:rsid w:val="009979E8"/>
    <w:rsid w:val="009A5483"/>
    <w:rsid w:val="00A51C9F"/>
    <w:rsid w:val="00A65EA2"/>
    <w:rsid w:val="00AA2159"/>
    <w:rsid w:val="00AD14E4"/>
    <w:rsid w:val="00B15367"/>
    <w:rsid w:val="00B620B3"/>
    <w:rsid w:val="00B962FC"/>
    <w:rsid w:val="00BA66FD"/>
    <w:rsid w:val="00BB3762"/>
    <w:rsid w:val="00C27E37"/>
    <w:rsid w:val="00C94D3D"/>
    <w:rsid w:val="00CA76D6"/>
    <w:rsid w:val="00CC6CEB"/>
    <w:rsid w:val="00D078C0"/>
    <w:rsid w:val="00E12D96"/>
    <w:rsid w:val="00E5544B"/>
    <w:rsid w:val="00E735DE"/>
    <w:rsid w:val="00E84762"/>
    <w:rsid w:val="00EE0CFE"/>
    <w:rsid w:val="00F5025F"/>
    <w:rsid w:val="00FB6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BF133A"/>
  <w15:chartTrackingRefBased/>
  <w15:docId w15:val="{C15F8DAF-1A64-4DC9-AFB3-ACCFC8F00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next w:val="a0"/>
    <w:link w:val="10"/>
    <w:uiPriority w:val="9"/>
    <w:qFormat/>
    <w:rsid w:val="00F5025F"/>
    <w:pPr>
      <w:keepNext/>
      <w:keepLines/>
      <w:pageBreakBefore/>
      <w:numPr>
        <w:numId w:val="2"/>
      </w:numPr>
      <w:suppressAutoHyphens/>
      <w:spacing w:after="400" w:line="360" w:lineRule="auto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next w:val="a0"/>
    <w:link w:val="20"/>
    <w:uiPriority w:val="9"/>
    <w:unhideWhenUsed/>
    <w:qFormat/>
    <w:rsid w:val="00F5025F"/>
    <w:pPr>
      <w:keepNext/>
      <w:keepLines/>
      <w:numPr>
        <w:ilvl w:val="1"/>
        <w:numId w:val="2"/>
      </w:numPr>
      <w:suppressAutoHyphens/>
      <w:spacing w:before="240" w:line="360" w:lineRule="auto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Текст_Сергеев"/>
    <w:qFormat/>
    <w:rsid w:val="00536EDA"/>
    <w:pPr>
      <w:spacing w:after="0" w:line="360" w:lineRule="auto"/>
      <w:ind w:firstLine="680"/>
      <w:jc w:val="both"/>
    </w:pPr>
    <w:rPr>
      <w:rFonts w:ascii="Times New Roman" w:hAnsi="Times New Roman"/>
      <w:sz w:val="28"/>
    </w:rPr>
  </w:style>
  <w:style w:type="paragraph" w:customStyle="1" w:styleId="a4">
    <w:name w:val="Формула_Сергеев"/>
    <w:basedOn w:val="a0"/>
    <w:next w:val="a0"/>
    <w:qFormat/>
    <w:rsid w:val="00536EDA"/>
    <w:pPr>
      <w:tabs>
        <w:tab w:val="center" w:pos="4820"/>
        <w:tab w:val="right" w:pos="9923"/>
      </w:tabs>
      <w:spacing w:before="60" w:after="60"/>
      <w:ind w:firstLine="0"/>
    </w:pPr>
  </w:style>
  <w:style w:type="character" w:customStyle="1" w:styleId="10">
    <w:name w:val="Заголовок 1 Знак"/>
    <w:basedOn w:val="a1"/>
    <w:link w:val="1"/>
    <w:uiPriority w:val="9"/>
    <w:rsid w:val="00F5025F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F5025F"/>
    <w:rPr>
      <w:rFonts w:ascii="Times New Roman" w:eastAsiaTheme="majorEastAsia" w:hAnsi="Times New Roman" w:cstheme="majorBidi"/>
      <w:b/>
      <w:sz w:val="28"/>
      <w:szCs w:val="26"/>
    </w:rPr>
  </w:style>
  <w:style w:type="paragraph" w:styleId="a5">
    <w:name w:val="header"/>
    <w:basedOn w:val="a"/>
    <w:link w:val="a6"/>
    <w:uiPriority w:val="99"/>
    <w:unhideWhenUsed/>
    <w:rsid w:val="00B620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B620B3"/>
  </w:style>
  <w:style w:type="paragraph" w:styleId="a7">
    <w:name w:val="footer"/>
    <w:basedOn w:val="a"/>
    <w:link w:val="a8"/>
    <w:uiPriority w:val="99"/>
    <w:unhideWhenUsed/>
    <w:rsid w:val="00B620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B620B3"/>
  </w:style>
  <w:style w:type="paragraph" w:styleId="a9">
    <w:name w:val="TOC Heading"/>
    <w:basedOn w:val="1"/>
    <w:next w:val="a"/>
    <w:uiPriority w:val="39"/>
    <w:unhideWhenUsed/>
    <w:qFormat/>
    <w:rsid w:val="00BA66FD"/>
    <w:pPr>
      <w:pageBreakBefore w:val="0"/>
      <w:numPr>
        <w:numId w:val="0"/>
      </w:numPr>
      <w:suppressAutoHyphens w:val="0"/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A66F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A66FD"/>
    <w:pPr>
      <w:spacing w:after="100"/>
      <w:ind w:left="220"/>
    </w:pPr>
  </w:style>
  <w:style w:type="character" w:styleId="aa">
    <w:name w:val="Hyperlink"/>
    <w:basedOn w:val="a1"/>
    <w:uiPriority w:val="99"/>
    <w:unhideWhenUsed/>
    <w:rsid w:val="00BA66FD"/>
    <w:rPr>
      <w:color w:val="0563C1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rsid w:val="00BA66FD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1"/>
    <w:link w:val="ab"/>
    <w:uiPriority w:val="99"/>
    <w:semiHidden/>
    <w:rsid w:val="00BA66FD"/>
    <w:rPr>
      <w:sz w:val="20"/>
      <w:szCs w:val="20"/>
    </w:rPr>
  </w:style>
  <w:style w:type="character" w:styleId="ad">
    <w:name w:val="footnote reference"/>
    <w:basedOn w:val="a1"/>
    <w:uiPriority w:val="99"/>
    <w:semiHidden/>
    <w:unhideWhenUsed/>
    <w:rsid w:val="00BA66FD"/>
    <w:rPr>
      <w:vertAlign w:val="superscript"/>
    </w:rPr>
  </w:style>
  <w:style w:type="character" w:customStyle="1" w:styleId="UnresolvedMention">
    <w:name w:val="Unresolved Mention"/>
    <w:basedOn w:val="a1"/>
    <w:uiPriority w:val="99"/>
    <w:semiHidden/>
    <w:unhideWhenUsed/>
    <w:rsid w:val="00BA66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iplepointfive.github.io/ogltutor/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wwdo\OneDrive\&#1056;&#1072;&#1073;&#1086;&#1095;&#1080;&#1081;%20&#1089;&#1090;&#1086;&#1083;\&#1064;&#1072;&#1073;&#1083;&#1086;&#1085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594280-E8E3-4688-BC8B-7B21891DF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Шаблон.dotx</Template>
  <TotalTime>39</TotalTime>
  <Pages>28</Pages>
  <Words>3147</Words>
  <Characters>17941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Тимур Терегулов</dc:creator>
  <cp:keywords/>
  <dc:description/>
  <cp:lastModifiedBy>Иван Ермолов</cp:lastModifiedBy>
  <cp:revision>11</cp:revision>
  <dcterms:created xsi:type="dcterms:W3CDTF">2023-05-06T07:39:00Z</dcterms:created>
  <dcterms:modified xsi:type="dcterms:W3CDTF">2023-05-06T09:51:00Z</dcterms:modified>
</cp:coreProperties>
</file>