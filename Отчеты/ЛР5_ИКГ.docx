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106D95" w14:textId="77777777" w:rsidR="00546E69" w:rsidRPr="00B211C0" w:rsidRDefault="00546E69" w:rsidP="001A5FCD">
      <w:pPr>
        <w:pStyle w:val="a0"/>
        <w:ind w:firstLine="0"/>
        <w:rPr>
          <w:rFonts w:cs="Times New Roman"/>
        </w:rPr>
      </w:pPr>
    </w:p>
    <w:p w14:paraId="1748BDE8" w14:textId="77777777" w:rsidR="00546E69" w:rsidRPr="00B211C0" w:rsidRDefault="00546E69" w:rsidP="00546E69">
      <w:pPr>
        <w:pStyle w:val="a0"/>
        <w:jc w:val="center"/>
        <w:rPr>
          <w:rFonts w:cs="Times New Roman"/>
        </w:rPr>
      </w:pPr>
      <w:r w:rsidRPr="00B211C0">
        <w:rPr>
          <w:rFonts w:cs="Times New Roman"/>
        </w:rPr>
        <w:t>Министерство науки и высшего образования Российской Федерации</w:t>
      </w:r>
    </w:p>
    <w:p w14:paraId="5CAA196A" w14:textId="77777777" w:rsidR="00546E69" w:rsidRPr="00B211C0" w:rsidRDefault="00546E69" w:rsidP="00546E69">
      <w:pPr>
        <w:pStyle w:val="a0"/>
        <w:spacing w:line="240" w:lineRule="auto"/>
        <w:jc w:val="center"/>
        <w:rPr>
          <w:rFonts w:cs="Times New Roman"/>
        </w:rPr>
      </w:pPr>
      <w:r w:rsidRPr="00B211C0">
        <w:rPr>
          <w:rFonts w:cs="Times New Roman"/>
        </w:rPr>
        <w:t>Федеральное государственное бюджетное</w:t>
      </w:r>
    </w:p>
    <w:p w14:paraId="049DD0D4" w14:textId="77777777" w:rsidR="00546E69" w:rsidRPr="00B211C0" w:rsidRDefault="00546E69" w:rsidP="00546E69">
      <w:pPr>
        <w:pStyle w:val="a0"/>
        <w:spacing w:line="240" w:lineRule="auto"/>
        <w:jc w:val="center"/>
        <w:rPr>
          <w:rFonts w:cs="Times New Roman"/>
        </w:rPr>
      </w:pPr>
      <w:r w:rsidRPr="00B211C0">
        <w:rPr>
          <w:rFonts w:cs="Times New Roman"/>
        </w:rPr>
        <w:t>Образовательное учреждение высшего образования</w:t>
      </w:r>
    </w:p>
    <w:p w14:paraId="3560F5E9" w14:textId="77777777" w:rsidR="00546E69" w:rsidRPr="00B211C0" w:rsidRDefault="00546E69" w:rsidP="00546E69">
      <w:pPr>
        <w:pStyle w:val="a0"/>
        <w:spacing w:line="240" w:lineRule="auto"/>
        <w:jc w:val="center"/>
        <w:rPr>
          <w:rFonts w:cs="Times New Roman"/>
        </w:rPr>
      </w:pPr>
      <w:r w:rsidRPr="00B211C0">
        <w:rPr>
          <w:rFonts w:cs="Times New Roman"/>
        </w:rPr>
        <w:t>«</w:t>
      </w:r>
      <w:r w:rsidR="001A5FCD" w:rsidRPr="00B211C0">
        <w:rPr>
          <w:rFonts w:cs="Times New Roman"/>
        </w:rPr>
        <w:t xml:space="preserve">Уфимский </w:t>
      </w:r>
      <w:r w:rsidR="00676C11" w:rsidRPr="00B211C0">
        <w:rPr>
          <w:rFonts w:cs="Times New Roman"/>
        </w:rPr>
        <w:t>университет науки и технологий</w:t>
      </w:r>
      <w:r w:rsidRPr="00B211C0">
        <w:rPr>
          <w:rFonts w:cs="Times New Roman"/>
        </w:rPr>
        <w:t>»</w:t>
      </w:r>
    </w:p>
    <w:p w14:paraId="63C6BB84" w14:textId="77777777" w:rsidR="001A5FCD" w:rsidRPr="00B211C0" w:rsidRDefault="001A5FCD" w:rsidP="00A51C9F">
      <w:pPr>
        <w:pStyle w:val="a0"/>
        <w:jc w:val="center"/>
        <w:rPr>
          <w:rFonts w:cs="Times New Roman"/>
        </w:rPr>
      </w:pPr>
    </w:p>
    <w:p w14:paraId="5A14A8EB" w14:textId="77777777" w:rsidR="001A5FCD" w:rsidRPr="00B211C0" w:rsidRDefault="001A5FCD" w:rsidP="00A51C9F">
      <w:pPr>
        <w:pStyle w:val="a0"/>
        <w:jc w:val="center"/>
        <w:rPr>
          <w:rFonts w:cs="Times New Roman"/>
        </w:rPr>
      </w:pPr>
    </w:p>
    <w:p w14:paraId="65A123C6" w14:textId="77777777" w:rsidR="001A5FCD" w:rsidRPr="00B211C0" w:rsidRDefault="001A5FCD" w:rsidP="00A51C9F">
      <w:pPr>
        <w:pStyle w:val="a0"/>
        <w:jc w:val="center"/>
        <w:rPr>
          <w:rFonts w:cs="Times New Roman"/>
        </w:rPr>
      </w:pPr>
    </w:p>
    <w:p w14:paraId="71E64C0D" w14:textId="77777777" w:rsidR="001A5FCD" w:rsidRPr="00B211C0" w:rsidRDefault="001A5FCD" w:rsidP="00A51C9F">
      <w:pPr>
        <w:pStyle w:val="a0"/>
        <w:ind w:firstLine="3402"/>
        <w:rPr>
          <w:rFonts w:cs="Times New Roman"/>
        </w:rPr>
      </w:pPr>
      <w:r w:rsidRPr="00B211C0">
        <w:rPr>
          <w:rFonts w:cs="Times New Roman"/>
        </w:rPr>
        <w:t>Факультет информатики и робототехники</w:t>
      </w:r>
    </w:p>
    <w:p w14:paraId="2B0088DB" w14:textId="77777777" w:rsidR="001A5FCD" w:rsidRPr="00B211C0" w:rsidRDefault="001A5FCD" w:rsidP="00A51C9F">
      <w:pPr>
        <w:pStyle w:val="a0"/>
        <w:ind w:firstLine="3402"/>
        <w:rPr>
          <w:rFonts w:cs="Times New Roman"/>
        </w:rPr>
      </w:pPr>
    </w:p>
    <w:p w14:paraId="4E8F1665" w14:textId="77777777" w:rsidR="001A5FCD" w:rsidRPr="00B211C0" w:rsidRDefault="001A5FCD" w:rsidP="00A51C9F">
      <w:pPr>
        <w:pStyle w:val="a0"/>
        <w:ind w:firstLine="3402"/>
        <w:rPr>
          <w:rFonts w:cs="Times New Roman"/>
        </w:rPr>
      </w:pPr>
      <w:r w:rsidRPr="00B211C0">
        <w:rPr>
          <w:rFonts w:cs="Times New Roman"/>
        </w:rPr>
        <w:t>Кафедра Информатики</w:t>
      </w:r>
    </w:p>
    <w:p w14:paraId="625AFC8D" w14:textId="77777777" w:rsidR="001A5FCD" w:rsidRPr="00B211C0" w:rsidRDefault="001A5FCD" w:rsidP="00A51C9F">
      <w:pPr>
        <w:pStyle w:val="a0"/>
        <w:ind w:firstLine="3402"/>
        <w:rPr>
          <w:rFonts w:cs="Times New Roman"/>
        </w:rPr>
      </w:pPr>
    </w:p>
    <w:p w14:paraId="5797A196" w14:textId="77777777" w:rsidR="001A5FCD" w:rsidRPr="00B211C0" w:rsidRDefault="001A5FCD" w:rsidP="00A51C9F">
      <w:pPr>
        <w:pStyle w:val="a0"/>
        <w:ind w:firstLine="3402"/>
        <w:rPr>
          <w:rFonts w:cs="Times New Roman"/>
        </w:rPr>
      </w:pPr>
    </w:p>
    <w:p w14:paraId="6F1ED4B3" w14:textId="77777777" w:rsidR="001A5FCD" w:rsidRPr="00B211C0" w:rsidRDefault="001A5FCD" w:rsidP="00A51C9F">
      <w:pPr>
        <w:pStyle w:val="a0"/>
        <w:ind w:firstLine="3402"/>
        <w:rPr>
          <w:rFonts w:cs="Times New Roman"/>
        </w:rPr>
      </w:pPr>
    </w:p>
    <w:p w14:paraId="0CD2D5BC" w14:textId="7373F8D1" w:rsidR="001A5FCD" w:rsidRPr="00B211C0" w:rsidRDefault="001A5FCD" w:rsidP="00A51C9F">
      <w:pPr>
        <w:pStyle w:val="a0"/>
        <w:ind w:firstLine="709"/>
        <w:jc w:val="center"/>
        <w:rPr>
          <w:rFonts w:cs="Times New Roman"/>
        </w:rPr>
      </w:pPr>
      <w:r w:rsidRPr="00B211C0">
        <w:rPr>
          <w:rFonts w:cs="Times New Roman"/>
        </w:rPr>
        <w:t xml:space="preserve">Отчет по лабораторной работе № </w:t>
      </w:r>
      <w:r w:rsidR="00671F2C" w:rsidRPr="00B211C0">
        <w:rPr>
          <w:rFonts w:cs="Times New Roman"/>
        </w:rPr>
        <w:t>5</w:t>
      </w:r>
    </w:p>
    <w:p w14:paraId="0F5E46C5" w14:textId="4E8648F3" w:rsidR="001A5FCD" w:rsidRPr="00B211C0" w:rsidRDefault="001A5FCD" w:rsidP="00A51C9F">
      <w:pPr>
        <w:pStyle w:val="a0"/>
        <w:ind w:firstLine="709"/>
        <w:jc w:val="center"/>
        <w:rPr>
          <w:rFonts w:cs="Times New Roman"/>
        </w:rPr>
      </w:pPr>
      <w:r w:rsidRPr="00B211C0">
        <w:rPr>
          <w:rFonts w:cs="Times New Roman"/>
        </w:rPr>
        <w:t>на тему: «</w:t>
      </w:r>
      <w:r w:rsidR="00671F2C" w:rsidRPr="00B211C0">
        <w:rPr>
          <w:rFonts w:cs="Times New Roman"/>
        </w:rPr>
        <w:t xml:space="preserve">Геометрический шейдер, частицы, </w:t>
      </w:r>
      <w:r w:rsidR="00671F2C" w:rsidRPr="00B211C0">
        <w:rPr>
          <w:rFonts w:cs="Times New Roman"/>
          <w:lang w:val="en-US"/>
        </w:rPr>
        <w:t>vertex</w:t>
      </w:r>
      <w:r w:rsidR="00671F2C" w:rsidRPr="00B211C0">
        <w:rPr>
          <w:rFonts w:cs="Times New Roman"/>
        </w:rPr>
        <w:t xml:space="preserve">, deferred </w:t>
      </w:r>
      <w:r w:rsidR="00671F2C" w:rsidRPr="00B211C0">
        <w:rPr>
          <w:rFonts w:cs="Times New Roman"/>
          <w:lang w:val="en-US"/>
        </w:rPr>
        <w:t>shading</w:t>
      </w:r>
      <w:r w:rsidR="00671F2C" w:rsidRPr="00B211C0">
        <w:rPr>
          <w:rFonts w:cs="Times New Roman"/>
        </w:rPr>
        <w:t xml:space="preserve"> в </w:t>
      </w:r>
      <w:r w:rsidR="00671F2C" w:rsidRPr="00B211C0">
        <w:rPr>
          <w:rFonts w:cs="Times New Roman"/>
          <w:lang w:val="en-US"/>
        </w:rPr>
        <w:t>OpenGL</w:t>
      </w:r>
      <w:r w:rsidRPr="00B211C0">
        <w:rPr>
          <w:rFonts w:cs="Times New Roman"/>
        </w:rPr>
        <w:t>»</w:t>
      </w:r>
    </w:p>
    <w:p w14:paraId="2ECDB342" w14:textId="77777777" w:rsidR="001A5FCD" w:rsidRPr="00B211C0" w:rsidRDefault="001A5FCD" w:rsidP="00A51C9F">
      <w:pPr>
        <w:pStyle w:val="a0"/>
        <w:ind w:firstLine="709"/>
        <w:jc w:val="center"/>
        <w:rPr>
          <w:rFonts w:cs="Times New Roman"/>
        </w:rPr>
      </w:pPr>
    </w:p>
    <w:p w14:paraId="2462AD97" w14:textId="77777777" w:rsidR="001A5FCD" w:rsidRPr="00B211C0" w:rsidRDefault="001A5FCD" w:rsidP="00A51C9F">
      <w:pPr>
        <w:pStyle w:val="a0"/>
        <w:ind w:firstLine="709"/>
        <w:jc w:val="center"/>
        <w:rPr>
          <w:rFonts w:cs="Times New Roman"/>
        </w:rPr>
      </w:pPr>
    </w:p>
    <w:p w14:paraId="78AA3FAF" w14:textId="77777777" w:rsidR="001A5FCD" w:rsidRPr="00B211C0" w:rsidRDefault="001A5FCD" w:rsidP="00A51C9F">
      <w:pPr>
        <w:pStyle w:val="a0"/>
        <w:ind w:firstLine="709"/>
        <w:jc w:val="center"/>
        <w:rPr>
          <w:rFonts w:cs="Times New Roman"/>
        </w:rPr>
      </w:pPr>
    </w:p>
    <w:p w14:paraId="365A27DE" w14:textId="77777777" w:rsidR="001A5FCD" w:rsidRPr="00B211C0" w:rsidRDefault="001A5FCD" w:rsidP="00A51C9F">
      <w:pPr>
        <w:pStyle w:val="a0"/>
        <w:ind w:firstLine="709"/>
        <w:jc w:val="center"/>
        <w:rPr>
          <w:rFonts w:cs="Times New Roman"/>
        </w:rPr>
      </w:pPr>
    </w:p>
    <w:p w14:paraId="3BB83CE6" w14:textId="77777777" w:rsidR="001A5FCD" w:rsidRPr="00B211C0" w:rsidRDefault="001A5FCD" w:rsidP="00A51C9F">
      <w:pPr>
        <w:pStyle w:val="a0"/>
        <w:ind w:firstLine="709"/>
        <w:jc w:val="left"/>
        <w:rPr>
          <w:rFonts w:cs="Times New Roman"/>
        </w:rPr>
      </w:pPr>
      <w:r w:rsidRPr="00B211C0">
        <w:rPr>
          <w:rFonts w:cs="Times New Roman"/>
        </w:rPr>
        <w:t>Выполнил:</w:t>
      </w:r>
    </w:p>
    <w:p w14:paraId="260527D0" w14:textId="04CB3241" w:rsidR="001A5FCD" w:rsidRPr="00B211C0" w:rsidRDefault="00AD14E4" w:rsidP="00A51C9F">
      <w:pPr>
        <w:pStyle w:val="a0"/>
        <w:tabs>
          <w:tab w:val="left" w:pos="6237"/>
        </w:tabs>
        <w:rPr>
          <w:rFonts w:cs="Times New Roman"/>
        </w:rPr>
      </w:pPr>
      <w:r w:rsidRPr="00B211C0">
        <w:rPr>
          <w:rFonts w:cs="Times New Roman"/>
        </w:rPr>
        <w:t>Студент группы ПРО-2</w:t>
      </w:r>
      <w:r w:rsidR="001A5FCD" w:rsidRPr="00B211C0">
        <w:rPr>
          <w:rFonts w:cs="Times New Roman"/>
        </w:rPr>
        <w:t>33Б</w:t>
      </w:r>
      <w:r w:rsidR="001A5FCD" w:rsidRPr="00B211C0">
        <w:rPr>
          <w:rFonts w:cs="Times New Roman"/>
        </w:rPr>
        <w:tab/>
      </w:r>
      <w:r w:rsidR="009B6B0B">
        <w:rPr>
          <w:rFonts w:cs="Times New Roman"/>
        </w:rPr>
        <w:t>Ермолов И О</w:t>
      </w:r>
    </w:p>
    <w:p w14:paraId="2ED50B63" w14:textId="77777777" w:rsidR="00A51C9F" w:rsidRPr="00B211C0" w:rsidRDefault="00A51C9F" w:rsidP="00A51C9F">
      <w:pPr>
        <w:pStyle w:val="a0"/>
        <w:tabs>
          <w:tab w:val="left" w:pos="6237"/>
        </w:tabs>
        <w:rPr>
          <w:rFonts w:cs="Times New Roman"/>
        </w:rPr>
      </w:pPr>
    </w:p>
    <w:p w14:paraId="3E22B0FA" w14:textId="77777777" w:rsidR="00A51C9F" w:rsidRPr="00B211C0" w:rsidRDefault="00A51C9F" w:rsidP="00A51C9F">
      <w:pPr>
        <w:pStyle w:val="a0"/>
        <w:tabs>
          <w:tab w:val="left" w:pos="6237"/>
        </w:tabs>
        <w:rPr>
          <w:rFonts w:cs="Times New Roman"/>
        </w:rPr>
      </w:pPr>
    </w:p>
    <w:p w14:paraId="53EC42C2" w14:textId="77777777" w:rsidR="00A51C9F" w:rsidRPr="00B211C0" w:rsidRDefault="00A51C9F" w:rsidP="00A51C9F">
      <w:pPr>
        <w:pStyle w:val="a0"/>
        <w:tabs>
          <w:tab w:val="left" w:pos="6237"/>
        </w:tabs>
        <w:rPr>
          <w:rFonts w:cs="Times New Roman"/>
        </w:rPr>
      </w:pPr>
      <w:r w:rsidRPr="00B211C0">
        <w:rPr>
          <w:rFonts w:cs="Times New Roman"/>
        </w:rPr>
        <w:t>Проверил:</w:t>
      </w:r>
    </w:p>
    <w:p w14:paraId="29C9E172" w14:textId="77777777" w:rsidR="00A51C9F" w:rsidRPr="00B211C0" w:rsidRDefault="00A51C9F" w:rsidP="00A51C9F">
      <w:pPr>
        <w:pStyle w:val="a0"/>
        <w:tabs>
          <w:tab w:val="left" w:pos="6237"/>
        </w:tabs>
        <w:rPr>
          <w:rFonts w:cs="Times New Roman"/>
        </w:rPr>
      </w:pPr>
      <w:r w:rsidRPr="00B211C0">
        <w:rPr>
          <w:rFonts w:cs="Times New Roman"/>
        </w:rPr>
        <w:t>канд. техн. наук</w:t>
      </w:r>
      <w:r w:rsidRPr="00B211C0">
        <w:rPr>
          <w:rFonts w:cs="Times New Roman"/>
        </w:rPr>
        <w:tab/>
      </w:r>
      <w:r w:rsidR="00676C11" w:rsidRPr="00B211C0">
        <w:rPr>
          <w:rFonts w:cs="Times New Roman"/>
        </w:rPr>
        <w:t>В.А. Котельников</w:t>
      </w:r>
    </w:p>
    <w:p w14:paraId="40DAAB81" w14:textId="77777777" w:rsidR="00A51C9F" w:rsidRPr="00B211C0" w:rsidRDefault="00A51C9F" w:rsidP="00A51C9F">
      <w:pPr>
        <w:pStyle w:val="a0"/>
        <w:tabs>
          <w:tab w:val="left" w:pos="6237"/>
        </w:tabs>
        <w:rPr>
          <w:rFonts w:cs="Times New Roman"/>
        </w:rPr>
      </w:pPr>
    </w:p>
    <w:p w14:paraId="1FF24C95" w14:textId="77777777" w:rsidR="00A51C9F" w:rsidRPr="00B211C0" w:rsidRDefault="00A51C9F" w:rsidP="00A51C9F">
      <w:pPr>
        <w:pStyle w:val="a0"/>
        <w:tabs>
          <w:tab w:val="left" w:pos="6237"/>
        </w:tabs>
        <w:rPr>
          <w:rFonts w:cs="Times New Roman"/>
        </w:rPr>
      </w:pPr>
    </w:p>
    <w:p w14:paraId="2D70A601" w14:textId="77777777" w:rsidR="00A51C9F" w:rsidRPr="00B211C0" w:rsidRDefault="00A51C9F" w:rsidP="00B620B3">
      <w:pPr>
        <w:pStyle w:val="a0"/>
        <w:tabs>
          <w:tab w:val="left" w:pos="6237"/>
        </w:tabs>
        <w:jc w:val="center"/>
        <w:rPr>
          <w:rFonts w:cs="Times New Roman"/>
        </w:rPr>
        <w:sectPr w:rsidR="00A51C9F" w:rsidRPr="00B211C0" w:rsidSect="00A51C9F">
          <w:pgSz w:w="11906" w:h="16838"/>
          <w:pgMar w:top="851" w:right="567" w:bottom="1134" w:left="1418" w:header="709" w:footer="709" w:gutter="0"/>
          <w:cols w:space="708"/>
          <w:docGrid w:linePitch="360"/>
        </w:sectPr>
      </w:pPr>
      <w:r w:rsidRPr="00B211C0">
        <w:rPr>
          <w:rFonts w:cs="Times New Roman"/>
        </w:rPr>
        <w:t>Уфа</w:t>
      </w:r>
      <w:r w:rsidR="00B620B3" w:rsidRPr="00B211C0">
        <w:rPr>
          <w:rFonts w:cs="Times New Roman"/>
        </w:rPr>
        <w:t xml:space="preserve"> - 202</w:t>
      </w:r>
      <w:r w:rsidR="00676C11" w:rsidRPr="00B211C0">
        <w:rPr>
          <w:rFonts w:cs="Times New Roman"/>
        </w:rPr>
        <w:t>3</w:t>
      </w:r>
    </w:p>
    <w:p w14:paraId="010B24EA" w14:textId="7C8F2CE3" w:rsidR="00BA66FD" w:rsidRPr="00B211C0" w:rsidRDefault="00BA66FD" w:rsidP="00642ED7">
      <w:pPr>
        <w:pStyle w:val="a0"/>
        <w:ind w:firstLine="0"/>
        <w:rPr>
          <w:rFonts w:cs="Times New Roman"/>
          <w:b/>
          <w:szCs w:val="28"/>
        </w:rPr>
      </w:pPr>
      <w:bookmarkStart w:id="0" w:name="_Toc133656742"/>
      <w:r w:rsidRPr="00B211C0">
        <w:rPr>
          <w:rFonts w:cs="Times New Roman"/>
          <w:b/>
          <w:szCs w:val="28"/>
        </w:rPr>
        <w:lastRenderedPageBreak/>
        <w:t>Цель работы</w:t>
      </w:r>
      <w:bookmarkEnd w:id="0"/>
    </w:p>
    <w:p w14:paraId="1E054EBD" w14:textId="1524C4E0" w:rsidR="00671F2C" w:rsidRPr="00B211C0" w:rsidRDefault="00671F2C" w:rsidP="00BA66FD">
      <w:pPr>
        <w:pStyle w:val="a0"/>
        <w:ind w:firstLine="0"/>
        <w:rPr>
          <w:rFonts w:cs="Times New Roman"/>
          <w:szCs w:val="28"/>
        </w:rPr>
      </w:pPr>
      <w:r w:rsidRPr="00B211C0">
        <w:rPr>
          <w:rFonts w:cs="Times New Roman"/>
          <w:szCs w:val="28"/>
        </w:rPr>
        <w:t>Изучение работы с геометрическим шейдером, частицами , Vertex, Deferred shading в OpenGL.</w:t>
      </w:r>
    </w:p>
    <w:p w14:paraId="134ACBD0" w14:textId="31DD9E0E" w:rsidR="00451D9B" w:rsidRPr="00B211C0" w:rsidRDefault="00451D9B" w:rsidP="00BA66FD">
      <w:pPr>
        <w:pStyle w:val="a0"/>
        <w:ind w:firstLine="0"/>
        <w:rPr>
          <w:rFonts w:cs="Times New Roman"/>
          <w:b/>
          <w:szCs w:val="28"/>
        </w:rPr>
      </w:pPr>
      <w:r w:rsidRPr="00B211C0">
        <w:rPr>
          <w:rFonts w:cs="Times New Roman"/>
          <w:szCs w:val="28"/>
        </w:rPr>
        <w:t>З</w:t>
      </w:r>
      <w:r w:rsidRPr="00B211C0">
        <w:rPr>
          <w:rFonts w:cs="Times New Roman"/>
          <w:b/>
          <w:szCs w:val="28"/>
        </w:rPr>
        <w:t>адание</w:t>
      </w:r>
    </w:p>
    <w:p w14:paraId="6F6BF45F" w14:textId="1B997A69" w:rsidR="00451D9B" w:rsidRPr="00B211C0" w:rsidRDefault="00671F2C" w:rsidP="00BA66FD">
      <w:pPr>
        <w:pStyle w:val="a0"/>
        <w:ind w:firstLine="0"/>
        <w:rPr>
          <w:rFonts w:cs="Times New Roman"/>
          <w:szCs w:val="28"/>
        </w:rPr>
      </w:pPr>
      <w:r w:rsidRPr="00B211C0">
        <w:rPr>
          <w:rFonts w:cs="Times New Roman"/>
          <w:szCs w:val="28"/>
          <w:shd w:val="clear" w:color="auto" w:fill="FFFFFF"/>
        </w:rPr>
        <w:t>Выполнить 27, 28, 32, 33 уроки по OpenGL</w:t>
      </w:r>
      <w:r w:rsidRPr="00B211C0">
        <w:rPr>
          <w:rFonts w:cs="Times New Roman"/>
          <w:sz w:val="23"/>
          <w:szCs w:val="23"/>
          <w:shd w:val="clear" w:color="auto" w:fill="FFFFFF"/>
        </w:rPr>
        <w:t xml:space="preserve"> </w:t>
      </w:r>
      <w:hyperlink r:id="rId8" w:tgtFrame="_blank" w:history="1">
        <w:r w:rsidR="00451D9B" w:rsidRPr="00B211C0">
          <w:rPr>
            <w:rStyle w:val="aa"/>
            <w:rFonts w:cs="Times New Roman"/>
            <w:color w:val="auto"/>
            <w:szCs w:val="28"/>
            <w:shd w:val="clear" w:color="auto" w:fill="FFFFFF"/>
          </w:rPr>
          <w:t>https://triplepointfive.github.io/ogltutor/</w:t>
        </w:r>
      </w:hyperlink>
    </w:p>
    <w:p w14:paraId="39EDA96A" w14:textId="652256A7" w:rsidR="00BA66FD" w:rsidRPr="00B211C0" w:rsidRDefault="00BA66FD" w:rsidP="00451D9B">
      <w:pPr>
        <w:pStyle w:val="a0"/>
        <w:ind w:firstLine="0"/>
        <w:rPr>
          <w:rFonts w:cs="Times New Roman"/>
          <w:b/>
        </w:rPr>
      </w:pPr>
      <w:bookmarkStart w:id="1" w:name="_Toc133656743"/>
      <w:r w:rsidRPr="00B211C0">
        <w:rPr>
          <w:rFonts w:cs="Times New Roman"/>
          <w:b/>
        </w:rPr>
        <w:t>Ход работы</w:t>
      </w:r>
      <w:bookmarkEnd w:id="1"/>
    </w:p>
    <w:p w14:paraId="71633907" w14:textId="4C09CA97" w:rsidR="00B15367" w:rsidRPr="00B211C0" w:rsidRDefault="00671F2C" w:rsidP="00B15367">
      <w:pPr>
        <w:pStyle w:val="a0"/>
        <w:numPr>
          <w:ilvl w:val="0"/>
          <w:numId w:val="4"/>
        </w:numPr>
        <w:rPr>
          <w:rFonts w:cs="Times New Roman"/>
        </w:rPr>
      </w:pPr>
      <w:r w:rsidRPr="00B211C0">
        <w:rPr>
          <w:rFonts w:cs="Times New Roman"/>
        </w:rPr>
        <w:t>В урок</w:t>
      </w:r>
      <w:r w:rsidRPr="00B211C0">
        <w:rPr>
          <w:rFonts w:cs="Times New Roman"/>
          <w:lang w:val="en-US"/>
        </w:rPr>
        <w:t>e</w:t>
      </w:r>
      <w:r w:rsidRPr="00B211C0">
        <w:rPr>
          <w:rFonts w:cs="Times New Roman"/>
        </w:rPr>
        <w:t xml:space="preserve"> 27</w:t>
      </w:r>
      <w:r w:rsidR="00B15367" w:rsidRPr="00B211C0">
        <w:rPr>
          <w:rFonts w:cs="Times New Roman"/>
        </w:rPr>
        <w:t xml:space="preserve"> я научился </w:t>
      </w:r>
      <w:r w:rsidRPr="00B211C0">
        <w:rPr>
          <w:rFonts w:cs="Times New Roman"/>
        </w:rPr>
        <w:t xml:space="preserve">создавать </w:t>
      </w:r>
      <w:r w:rsidRPr="00B211C0">
        <w:rPr>
          <w:rFonts w:cs="Times New Roman"/>
          <w:lang w:val="en-US"/>
        </w:rPr>
        <w:t>billboard</w:t>
      </w:r>
      <w:r w:rsidRPr="00B211C0">
        <w:rPr>
          <w:rFonts w:cs="Times New Roman"/>
        </w:rPr>
        <w:t xml:space="preserve"> и работать с геометрическим шейдером.</w:t>
      </w:r>
    </w:p>
    <w:p w14:paraId="351D9A06" w14:textId="635BA133" w:rsidR="00B15367" w:rsidRPr="00B211C0" w:rsidRDefault="00671F2C" w:rsidP="00B15367">
      <w:pPr>
        <w:pStyle w:val="a0"/>
        <w:ind w:firstLine="0"/>
        <w:jc w:val="center"/>
        <w:rPr>
          <w:rFonts w:cs="Times New Roman"/>
        </w:rPr>
      </w:pPr>
      <w:r w:rsidRPr="00B211C0">
        <w:rPr>
          <w:rFonts w:cs="Times New Roman"/>
          <w:noProof/>
          <w:lang w:eastAsia="ru-RU"/>
        </w:rPr>
        <w:drawing>
          <wp:inline distT="0" distB="0" distL="0" distR="0" wp14:anchorId="4D441E6F" wp14:editId="0C453F62">
            <wp:extent cx="6299835" cy="275145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83C9" w14:textId="3DD895E7" w:rsidR="00B15367" w:rsidRPr="00B211C0" w:rsidRDefault="00B15367" w:rsidP="00B15367">
      <w:pPr>
        <w:pStyle w:val="a0"/>
        <w:ind w:firstLine="0"/>
        <w:jc w:val="center"/>
        <w:rPr>
          <w:rFonts w:cs="Times New Roman"/>
        </w:rPr>
      </w:pPr>
      <w:r w:rsidRPr="00B211C0">
        <w:rPr>
          <w:rFonts w:cs="Times New Roman"/>
        </w:rPr>
        <w:t>Рисунок 1.</w:t>
      </w:r>
      <w:r w:rsidR="00AD14E4" w:rsidRPr="00B211C0">
        <w:rPr>
          <w:rFonts w:cs="Times New Roman"/>
        </w:rPr>
        <w:t xml:space="preserve"> </w:t>
      </w:r>
      <w:r w:rsidR="00671F2C" w:rsidRPr="00B211C0">
        <w:rPr>
          <w:rFonts w:cs="Times New Roman"/>
          <w:lang w:val="en-US"/>
        </w:rPr>
        <w:t xml:space="preserve">Billboard </w:t>
      </w:r>
      <w:r w:rsidR="00671F2C" w:rsidRPr="00B211C0">
        <w:rPr>
          <w:rFonts w:cs="Times New Roman"/>
        </w:rPr>
        <w:t>моделей.</w:t>
      </w:r>
    </w:p>
    <w:p w14:paraId="38FB9FE0" w14:textId="6C7916F7" w:rsidR="00671F2C" w:rsidRPr="00B211C0" w:rsidRDefault="00671F2C" w:rsidP="00671F2C">
      <w:pPr>
        <w:pStyle w:val="a0"/>
        <w:numPr>
          <w:ilvl w:val="0"/>
          <w:numId w:val="4"/>
        </w:numPr>
        <w:rPr>
          <w:rFonts w:cs="Times New Roman"/>
        </w:rPr>
      </w:pPr>
      <w:r w:rsidRPr="00B211C0">
        <w:rPr>
          <w:rFonts w:cs="Times New Roman"/>
        </w:rPr>
        <w:t xml:space="preserve">В 28 уроке я изучил способ создания частиц в </w:t>
      </w:r>
      <w:r w:rsidRPr="00B211C0">
        <w:rPr>
          <w:rFonts w:cs="Times New Roman"/>
          <w:lang w:val="en-US"/>
        </w:rPr>
        <w:t>OpenGL</w:t>
      </w:r>
      <w:r w:rsidRPr="00B211C0">
        <w:rPr>
          <w:rFonts w:cs="Times New Roman"/>
        </w:rPr>
        <w:t>.</w:t>
      </w:r>
    </w:p>
    <w:p w14:paraId="21DCF4A1" w14:textId="0AFCE568" w:rsidR="00AD14E4" w:rsidRPr="00B211C0" w:rsidRDefault="00671F2C" w:rsidP="00B15367">
      <w:pPr>
        <w:pStyle w:val="a0"/>
        <w:ind w:firstLine="0"/>
        <w:jc w:val="center"/>
        <w:rPr>
          <w:rFonts w:cs="Times New Roman"/>
        </w:rPr>
      </w:pPr>
      <w:r w:rsidRPr="00B211C0">
        <w:rPr>
          <w:rFonts w:cs="Times New Roman"/>
          <w:noProof/>
          <w:lang w:eastAsia="ru-RU"/>
        </w:rPr>
        <w:drawing>
          <wp:inline distT="0" distB="0" distL="0" distR="0" wp14:anchorId="22F98F3D" wp14:editId="299099A6">
            <wp:extent cx="3598377" cy="2829446"/>
            <wp:effectExtent l="0" t="0" r="254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6411" cy="284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1FC8" w14:textId="3865D42E" w:rsidR="00AD14E4" w:rsidRPr="00B211C0" w:rsidRDefault="00AD14E4" w:rsidP="00B15367">
      <w:pPr>
        <w:pStyle w:val="a0"/>
        <w:ind w:firstLine="0"/>
        <w:jc w:val="center"/>
        <w:rPr>
          <w:rFonts w:cs="Times New Roman"/>
        </w:rPr>
      </w:pPr>
      <w:r w:rsidRPr="00B211C0">
        <w:rPr>
          <w:rFonts w:cs="Times New Roman"/>
        </w:rPr>
        <w:t xml:space="preserve">Рисунок 2. </w:t>
      </w:r>
      <w:r w:rsidR="00671F2C" w:rsidRPr="00B211C0">
        <w:rPr>
          <w:rFonts w:cs="Times New Roman"/>
        </w:rPr>
        <w:t>Система простых частиц</w:t>
      </w:r>
      <w:r w:rsidRPr="00B211C0">
        <w:rPr>
          <w:rFonts w:cs="Times New Roman"/>
        </w:rPr>
        <w:t>.</w:t>
      </w:r>
    </w:p>
    <w:p w14:paraId="350033A4" w14:textId="5B29612C" w:rsidR="00B15367" w:rsidRPr="00B211C0" w:rsidRDefault="00AD14E4" w:rsidP="00671F2C">
      <w:pPr>
        <w:pStyle w:val="a0"/>
        <w:numPr>
          <w:ilvl w:val="0"/>
          <w:numId w:val="4"/>
        </w:numPr>
        <w:rPr>
          <w:rFonts w:cs="Times New Roman"/>
        </w:rPr>
      </w:pPr>
      <w:r w:rsidRPr="00B211C0">
        <w:rPr>
          <w:rFonts w:cs="Times New Roman"/>
        </w:rPr>
        <w:lastRenderedPageBreak/>
        <w:t>В урок</w:t>
      </w:r>
      <w:r w:rsidRPr="00B211C0">
        <w:rPr>
          <w:rFonts w:cs="Times New Roman"/>
          <w:lang w:val="en-US"/>
        </w:rPr>
        <w:t>e</w:t>
      </w:r>
      <w:r w:rsidR="00671F2C" w:rsidRPr="00B211C0">
        <w:rPr>
          <w:rFonts w:cs="Times New Roman"/>
        </w:rPr>
        <w:t xml:space="preserve"> 32</w:t>
      </w:r>
      <w:r w:rsidRPr="00B211C0">
        <w:rPr>
          <w:rFonts w:cs="Times New Roman"/>
        </w:rPr>
        <w:t xml:space="preserve"> </w:t>
      </w:r>
      <w:r w:rsidR="00B15367" w:rsidRPr="00B211C0">
        <w:rPr>
          <w:rFonts w:cs="Times New Roman"/>
        </w:rPr>
        <w:t>я изучил</w:t>
      </w:r>
      <w:r w:rsidR="00671F2C" w:rsidRPr="00B211C0">
        <w:rPr>
          <w:rFonts w:cs="Times New Roman"/>
        </w:rPr>
        <w:t xml:space="preserve"> способ работы с Vertex Array Object (или VAO).</w:t>
      </w:r>
    </w:p>
    <w:p w14:paraId="22B4737B" w14:textId="521F6FF6" w:rsidR="00B15367" w:rsidRPr="00B211C0" w:rsidRDefault="00671F2C" w:rsidP="00B15367">
      <w:pPr>
        <w:pStyle w:val="a0"/>
        <w:ind w:left="708" w:firstLine="0"/>
        <w:jc w:val="center"/>
        <w:rPr>
          <w:rFonts w:cs="Times New Roman"/>
          <w:lang w:val="en-US"/>
        </w:rPr>
      </w:pPr>
      <w:r w:rsidRPr="00B211C0">
        <w:rPr>
          <w:rFonts w:cs="Times New Roman"/>
          <w:noProof/>
          <w:lang w:eastAsia="ru-RU"/>
        </w:rPr>
        <w:drawing>
          <wp:inline distT="0" distB="0" distL="0" distR="0" wp14:anchorId="1B172362" wp14:editId="1F42A530">
            <wp:extent cx="3429044" cy="204581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1360" cy="205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8569" w14:textId="22F700EA" w:rsidR="00B15367" w:rsidRPr="00B211C0" w:rsidRDefault="00B15367" w:rsidP="00B15367">
      <w:pPr>
        <w:pStyle w:val="a0"/>
        <w:ind w:left="708" w:firstLine="0"/>
        <w:jc w:val="center"/>
        <w:rPr>
          <w:rFonts w:cs="Times New Roman"/>
        </w:rPr>
      </w:pPr>
      <w:r w:rsidRPr="00B211C0">
        <w:rPr>
          <w:rFonts w:cs="Times New Roman"/>
        </w:rPr>
        <w:t xml:space="preserve">Рисунок </w:t>
      </w:r>
      <w:r w:rsidR="00671F2C" w:rsidRPr="00B211C0">
        <w:rPr>
          <w:rFonts w:cs="Times New Roman"/>
        </w:rPr>
        <w:t>3</w:t>
      </w:r>
      <w:r w:rsidRPr="00B211C0">
        <w:rPr>
          <w:rFonts w:cs="Times New Roman"/>
        </w:rPr>
        <w:t xml:space="preserve">. </w:t>
      </w:r>
      <w:r w:rsidR="00671F2C" w:rsidRPr="00B211C0">
        <w:rPr>
          <w:rFonts w:cs="Times New Roman"/>
        </w:rPr>
        <w:t xml:space="preserve">Использование </w:t>
      </w:r>
      <w:r w:rsidR="00671F2C" w:rsidRPr="00B211C0">
        <w:rPr>
          <w:rFonts w:cs="Times New Roman"/>
          <w:lang w:val="en-US"/>
        </w:rPr>
        <w:t>VAO</w:t>
      </w:r>
      <w:r w:rsidR="00671F2C" w:rsidRPr="00B211C0">
        <w:rPr>
          <w:rFonts w:cs="Times New Roman"/>
        </w:rPr>
        <w:t>.</w:t>
      </w:r>
    </w:p>
    <w:p w14:paraId="78EAD4D1" w14:textId="6AE49A2A" w:rsidR="00B211C0" w:rsidRPr="00B211C0" w:rsidRDefault="00B211C0" w:rsidP="00B211C0">
      <w:pPr>
        <w:pStyle w:val="a0"/>
        <w:numPr>
          <w:ilvl w:val="0"/>
          <w:numId w:val="4"/>
        </w:numPr>
        <w:jc w:val="left"/>
        <w:rPr>
          <w:rFonts w:cs="Times New Roman"/>
        </w:rPr>
      </w:pPr>
      <w:r w:rsidRPr="00B211C0">
        <w:rPr>
          <w:rFonts w:cs="Times New Roman"/>
        </w:rPr>
        <w:t>В уроке 33 я научился работать с дублирующим рендерингом.</w:t>
      </w:r>
    </w:p>
    <w:p w14:paraId="3FE9C66A" w14:textId="5C00709F" w:rsidR="00AD14E4" w:rsidRPr="00B211C0" w:rsidRDefault="00B211C0" w:rsidP="00B15367">
      <w:pPr>
        <w:pStyle w:val="a0"/>
        <w:ind w:left="708" w:firstLine="0"/>
        <w:jc w:val="center"/>
        <w:rPr>
          <w:rFonts w:cs="Times New Roman"/>
        </w:rPr>
      </w:pPr>
      <w:r w:rsidRPr="00B211C0">
        <w:rPr>
          <w:rFonts w:cs="Times New Roman"/>
          <w:noProof/>
          <w:lang w:eastAsia="ru-RU"/>
        </w:rPr>
        <w:drawing>
          <wp:inline distT="0" distB="0" distL="0" distR="0" wp14:anchorId="17ED670B" wp14:editId="660D1120">
            <wp:extent cx="3354617" cy="2588746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3342" cy="259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B53E" w14:textId="6ADDF52A" w:rsidR="00AD14E4" w:rsidRPr="00B211C0" w:rsidRDefault="00B211C0" w:rsidP="00B15367">
      <w:pPr>
        <w:pStyle w:val="a0"/>
        <w:ind w:left="708" w:firstLine="0"/>
        <w:jc w:val="center"/>
        <w:rPr>
          <w:rFonts w:cs="Times New Roman"/>
        </w:rPr>
      </w:pPr>
      <w:r w:rsidRPr="00B211C0">
        <w:rPr>
          <w:rFonts w:cs="Times New Roman"/>
        </w:rPr>
        <w:t>Рисунок 4</w:t>
      </w:r>
      <w:r w:rsidR="00AD14E4" w:rsidRPr="00B211C0">
        <w:rPr>
          <w:rFonts w:cs="Times New Roman"/>
        </w:rPr>
        <w:t xml:space="preserve">. </w:t>
      </w:r>
      <w:r w:rsidRPr="00B211C0">
        <w:rPr>
          <w:rFonts w:cs="Times New Roman"/>
        </w:rPr>
        <w:t>Повторяющиеся модели с дублирующим рендерингом.</w:t>
      </w:r>
    </w:p>
    <w:p w14:paraId="0F2E62EA" w14:textId="77777777" w:rsidR="00AD14E4" w:rsidRPr="00B211C0" w:rsidRDefault="00AD14E4" w:rsidP="00451D9B">
      <w:pPr>
        <w:pStyle w:val="a0"/>
        <w:ind w:firstLine="0"/>
        <w:rPr>
          <w:rFonts w:cs="Times New Roman"/>
        </w:rPr>
      </w:pPr>
      <w:bookmarkStart w:id="2" w:name="_Toc133656744"/>
    </w:p>
    <w:p w14:paraId="743ECE6B" w14:textId="3A37F13C" w:rsidR="00BA66FD" w:rsidRPr="00B211C0" w:rsidRDefault="00BA66FD" w:rsidP="00451D9B">
      <w:pPr>
        <w:pStyle w:val="a0"/>
        <w:ind w:firstLine="0"/>
        <w:rPr>
          <w:rFonts w:cs="Times New Roman"/>
          <w:b/>
        </w:rPr>
      </w:pPr>
      <w:r w:rsidRPr="00B211C0">
        <w:rPr>
          <w:rFonts w:cs="Times New Roman"/>
          <w:b/>
        </w:rPr>
        <w:t>Выводы к работе</w:t>
      </w:r>
      <w:bookmarkEnd w:id="2"/>
    </w:p>
    <w:p w14:paraId="04E7053B" w14:textId="5E736782" w:rsidR="00283462" w:rsidRPr="00B211C0" w:rsidRDefault="00BA66FD" w:rsidP="00283462">
      <w:pPr>
        <w:pStyle w:val="a0"/>
        <w:ind w:firstLine="0"/>
        <w:rPr>
          <w:rStyle w:val="aa"/>
          <w:rFonts w:cs="Times New Roman"/>
          <w:color w:val="auto"/>
        </w:rPr>
      </w:pPr>
      <w:r w:rsidRPr="00B211C0">
        <w:rPr>
          <w:rFonts w:cs="Times New Roman"/>
        </w:rPr>
        <w:t>При выполнении данной лабор</w:t>
      </w:r>
      <w:r w:rsidR="00BB3762" w:rsidRPr="00B211C0">
        <w:rPr>
          <w:rFonts w:cs="Times New Roman"/>
        </w:rPr>
        <w:t xml:space="preserve">аторной работы я познакомился </w:t>
      </w:r>
      <w:r w:rsidR="00B211C0" w:rsidRPr="00B211C0">
        <w:rPr>
          <w:rFonts w:cs="Times New Roman"/>
        </w:rPr>
        <w:t xml:space="preserve">с геометрическим шейдером, частицами , Vertex, Deferred shading в OpenGL. </w:t>
      </w:r>
      <w:r w:rsidR="00BB3762" w:rsidRPr="00B211C0">
        <w:rPr>
          <w:rFonts w:cs="Times New Roman"/>
        </w:rPr>
        <w:t xml:space="preserve">Полный код программ по ссылке: </w:t>
      </w:r>
      <w:bookmarkStart w:id="3" w:name="_Toc133656745"/>
      <w:bookmarkStart w:id="4" w:name="_GoBack"/>
      <w:r w:rsidR="00B211C0" w:rsidRPr="00B211C0">
        <w:rPr>
          <w:rFonts w:cs="Times New Roman"/>
        </w:rPr>
        <w:fldChar w:fldCharType="begin"/>
      </w:r>
      <w:r w:rsidR="00B211C0" w:rsidRPr="00B211C0">
        <w:rPr>
          <w:rFonts w:cs="Times New Roman"/>
        </w:rPr>
        <w:instrText xml:space="preserve"> HYPERLINK "https://github.com/VerVyle/LW_ECG/tree/master/LW5" </w:instrText>
      </w:r>
      <w:r w:rsidR="00B211C0" w:rsidRPr="00B211C0">
        <w:rPr>
          <w:rFonts w:cs="Times New Roman"/>
        </w:rPr>
        <w:fldChar w:fldCharType="separate"/>
      </w:r>
      <w:r w:rsidR="00BD7E22" w:rsidRPr="00BD7E22">
        <w:rPr>
          <w:rStyle w:val="aa"/>
          <w:rFonts w:cs="Times New Roman"/>
          <w:color w:val="auto"/>
        </w:rPr>
        <w:t>https://github.com/Ivan122727/EKG</w:t>
      </w:r>
      <w:r w:rsidR="00B211C0" w:rsidRPr="00B211C0">
        <w:rPr>
          <w:rStyle w:val="aa"/>
          <w:rFonts w:cs="Times New Roman"/>
          <w:color w:val="auto"/>
        </w:rPr>
        <w:t>/tree/master/LW5</w:t>
      </w:r>
      <w:r w:rsidR="00B211C0" w:rsidRPr="00B211C0">
        <w:rPr>
          <w:rFonts w:cs="Times New Roman"/>
        </w:rPr>
        <w:fldChar w:fldCharType="end"/>
      </w:r>
      <w:bookmarkEnd w:id="4"/>
      <w:r w:rsidR="00B211C0" w:rsidRPr="00B211C0">
        <w:rPr>
          <w:rFonts w:cs="Times New Roman"/>
        </w:rPr>
        <w:t xml:space="preserve"> </w:t>
      </w:r>
    </w:p>
    <w:p w14:paraId="4239D681" w14:textId="146BC165" w:rsidR="00BA66FD" w:rsidRPr="00B211C0" w:rsidRDefault="00BA66FD" w:rsidP="00AA2159">
      <w:pPr>
        <w:pStyle w:val="a0"/>
        <w:ind w:firstLine="0"/>
        <w:jc w:val="right"/>
        <w:rPr>
          <w:rFonts w:cs="Times New Roman"/>
          <w:b/>
          <w:lang w:val="en-US"/>
        </w:rPr>
      </w:pPr>
      <w:r w:rsidRPr="00B211C0">
        <w:rPr>
          <w:rFonts w:cs="Times New Roman"/>
          <w:b/>
        </w:rPr>
        <w:t>Приложение</w:t>
      </w:r>
      <w:bookmarkEnd w:id="3"/>
      <w:r w:rsidR="00451D9B" w:rsidRPr="00B211C0">
        <w:rPr>
          <w:rFonts w:cs="Times New Roman"/>
          <w:b/>
          <w:lang w:val="en-US"/>
        </w:rPr>
        <w:t xml:space="preserve"> 1</w:t>
      </w:r>
    </w:p>
    <w:p w14:paraId="108CCDCD" w14:textId="5692AD2D" w:rsidR="00E12D96" w:rsidRPr="00B211C0" w:rsidRDefault="00492222" w:rsidP="00FB6743">
      <w:pPr>
        <w:pStyle w:val="a0"/>
        <w:ind w:firstLine="0"/>
        <w:jc w:val="left"/>
        <w:rPr>
          <w:rFonts w:cs="Times New Roman"/>
          <w:b/>
          <w:lang w:val="en-US"/>
        </w:rPr>
      </w:pPr>
      <w:r w:rsidRPr="00B211C0">
        <w:rPr>
          <w:rFonts w:cs="Times New Roman"/>
          <w:b/>
          <w:lang w:val="en-US"/>
        </w:rPr>
        <w:t>main.cpp</w:t>
      </w:r>
      <w:r w:rsidR="000604C1">
        <w:rPr>
          <w:rFonts w:cs="Times New Roman"/>
          <w:b/>
          <w:lang w:val="en-US"/>
        </w:rPr>
        <w:t xml:space="preserve"> (task33)</w:t>
      </w:r>
    </w:p>
    <w:p w14:paraId="4A33B83A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>#include &lt;math.h&gt;</w:t>
      </w:r>
    </w:p>
    <w:p w14:paraId="3D2F727F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>#include &lt;GL/glew.h&gt;</w:t>
      </w:r>
    </w:p>
    <w:p w14:paraId="60483B6A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>#include &lt;GL/freeglut.h&gt;</w:t>
      </w:r>
    </w:p>
    <w:p w14:paraId="4E1C4413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</w:p>
    <w:p w14:paraId="2D6C5C54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>#include "engine_common.h"</w:t>
      </w:r>
    </w:p>
    <w:p w14:paraId="311ECAAC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>#include "util.h"</w:t>
      </w:r>
    </w:p>
    <w:p w14:paraId="0551FF41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>#include "pipeline.h"</w:t>
      </w:r>
    </w:p>
    <w:p w14:paraId="35BA2121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>#include "camera.h"</w:t>
      </w:r>
    </w:p>
    <w:p w14:paraId="4095B186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>#include "texture.h"</w:t>
      </w:r>
    </w:p>
    <w:p w14:paraId="49C846E8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>#include "lighting_technique.h"</w:t>
      </w:r>
    </w:p>
    <w:p w14:paraId="23551B55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>#include "glut_backend.h"</w:t>
      </w:r>
    </w:p>
    <w:p w14:paraId="130658AF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>#include "mesh.h"</w:t>
      </w:r>
    </w:p>
    <w:p w14:paraId="7584EC04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>#ifdef FREETYPE</w:t>
      </w:r>
    </w:p>
    <w:p w14:paraId="075F495F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>#include "freetypeGL.h"</w:t>
      </w:r>
    </w:p>
    <w:p w14:paraId="6D8E74FC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>#endif</w:t>
      </w:r>
    </w:p>
    <w:p w14:paraId="0D2ADF96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</w:p>
    <w:p w14:paraId="40D030AB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#define WINDOW_WIDTH  1280  </w:t>
      </w:r>
    </w:p>
    <w:p w14:paraId="0DE7EC49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>#define WINDOW_HEIGHT 1024</w:t>
      </w:r>
    </w:p>
    <w:p w14:paraId="15607008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</w:p>
    <w:p w14:paraId="2FB6AFA2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>#define NUM_ROWS 50</w:t>
      </w:r>
    </w:p>
    <w:p w14:paraId="0E7CB3B2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>#define NUM_COLS 20</w:t>
      </w:r>
    </w:p>
    <w:p w14:paraId="61065EF9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>#define NUM_INSTANCES NUM_ROWS * NUM_COLS</w:t>
      </w:r>
    </w:p>
    <w:p w14:paraId="4C764FD9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</w:p>
    <w:p w14:paraId="71E2060E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</w:p>
    <w:p w14:paraId="070F3935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>class Tutorial33 : public ICallbacks</w:t>
      </w:r>
    </w:p>
    <w:p w14:paraId="6E124BF1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>{</w:t>
      </w:r>
    </w:p>
    <w:p w14:paraId="4EF84467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>public:</w:t>
      </w:r>
    </w:p>
    <w:p w14:paraId="2564F3F8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</w:p>
    <w:p w14:paraId="2CF02EB0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Tutorial33()</w:t>
      </w:r>
    </w:p>
    <w:p w14:paraId="153BD541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{</w:t>
      </w:r>
    </w:p>
    <w:p w14:paraId="3370E4BF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m_pGameCamera = NULL;</w:t>
      </w:r>
    </w:p>
    <w:p w14:paraId="0D044DD4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m_pEffect = NULL;</w:t>
      </w:r>
    </w:p>
    <w:p w14:paraId="792A7AB4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m_scale = 0.0f;</w:t>
      </w:r>
    </w:p>
    <w:p w14:paraId="6DB25089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m_directionalLight.Color = Vector3f(1.0f, 1.0f, 1.0f);</w:t>
      </w:r>
    </w:p>
    <w:p w14:paraId="6CC88F6D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m_directionalLight.AmbientIntensity = 0.55f;</w:t>
      </w:r>
    </w:p>
    <w:p w14:paraId="65334BF2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m_directionalLight.DiffuseIntensity = 0.9f;</w:t>
      </w:r>
    </w:p>
    <w:p w14:paraId="7BF56CC9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m_directionalLight.Direction = Vector3f(1.0f, 0.0, 0.0);</w:t>
      </w:r>
    </w:p>
    <w:p w14:paraId="115B4E1D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</w:p>
    <w:p w14:paraId="76D06202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m_persProjInfo.FOV = 60.0f;</w:t>
      </w:r>
    </w:p>
    <w:p w14:paraId="334CDEC3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m_persProjInfo.Height = WINDOW_HEIGHT;</w:t>
      </w:r>
    </w:p>
    <w:p w14:paraId="270AB862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m_persProjInfo.Width = WINDOW_WIDTH;</w:t>
      </w:r>
    </w:p>
    <w:p w14:paraId="61503D66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m_persProjInfo.zNear = 1.0f;</w:t>
      </w:r>
    </w:p>
    <w:p w14:paraId="5E505BED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m_persProjInfo.zFar = 100.0f;  </w:t>
      </w:r>
    </w:p>
    <w:p w14:paraId="4BE38630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</w:t>
      </w:r>
    </w:p>
    <w:p w14:paraId="729FB946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m_pMesh = NULL;</w:t>
      </w:r>
    </w:p>
    <w:p w14:paraId="7493AA76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m_frameCount = 0;</w:t>
      </w:r>
    </w:p>
    <w:p w14:paraId="5FFF70C5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m_fps = 0.0f;</w:t>
      </w:r>
    </w:p>
    <w:p w14:paraId="659611CD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}</w:t>
      </w:r>
    </w:p>
    <w:p w14:paraId="4935D650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</w:p>
    <w:p w14:paraId="316BAA08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~Tutorial33()</w:t>
      </w:r>
    </w:p>
    <w:p w14:paraId="0A66CF20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{</w:t>
      </w:r>
    </w:p>
    <w:p w14:paraId="2524A66A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SAFE_DELETE(m_pEffect);</w:t>
      </w:r>
    </w:p>
    <w:p w14:paraId="0A10F54C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SAFE_DELETE(m_pGameCamera);</w:t>
      </w:r>
    </w:p>
    <w:p w14:paraId="479F0E58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SAFE_DELETE(m_pMesh);</w:t>
      </w:r>
    </w:p>
    <w:p w14:paraId="3BF6267A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}    </w:t>
      </w:r>
    </w:p>
    <w:p w14:paraId="6D2EEE5C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</w:p>
    <w:p w14:paraId="3C7B29AC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bool Init()</w:t>
      </w:r>
    </w:p>
    <w:p w14:paraId="5BFA74D6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{</w:t>
      </w:r>
    </w:p>
    <w:p w14:paraId="32612F47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Vector3f Pos(7.0f, 3.0f, 0.0f);</w:t>
      </w:r>
    </w:p>
    <w:p w14:paraId="555F8218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Vector3f Target(0.0f, -0.2f, 1.0f);</w:t>
      </w:r>
    </w:p>
    <w:p w14:paraId="4C0EC19D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Vector3f Up(0.0, 1.0f, 0.0f);</w:t>
      </w:r>
    </w:p>
    <w:p w14:paraId="6D267747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</w:p>
    <w:p w14:paraId="77BAD76D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m_pGameCamera = new Camera(WINDOW_WIDTH, WINDOW_HEIGHT, Pos, Target, Up);</w:t>
      </w:r>
    </w:p>
    <w:p w14:paraId="55E75B85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</w:t>
      </w:r>
    </w:p>
    <w:p w14:paraId="27AEDEF3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m_pEffect = new LightingTechnique();</w:t>
      </w:r>
    </w:p>
    <w:p w14:paraId="7AABDDC0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</w:p>
    <w:p w14:paraId="2E6707E9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if (!m_pEffect-&gt;Init()) {</w:t>
      </w:r>
    </w:p>
    <w:p w14:paraId="41A7448B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    printf("Error initializing the lighting technique\n");</w:t>
      </w:r>
    </w:p>
    <w:p w14:paraId="48FD6C9A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    return false;</w:t>
      </w:r>
    </w:p>
    <w:p w14:paraId="3D3C1D32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}</w:t>
      </w:r>
    </w:p>
    <w:p w14:paraId="4638EB6B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</w:p>
    <w:p w14:paraId="10AC4310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m_pEffect-&gt;Enable();</w:t>
      </w:r>
    </w:p>
    <w:p w14:paraId="3B957276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</w:p>
    <w:p w14:paraId="6F54F4CD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m_pEffect-&gt;SetColorTextureUnit(COLOR_TEXTURE_UNIT_INDEX);</w:t>
      </w:r>
    </w:p>
    <w:p w14:paraId="294057CE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m_pEffect-&gt;SetDirectionalLight(m_directionalLight);</w:t>
      </w:r>
    </w:p>
    <w:p w14:paraId="24755314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m_pEffect-&gt;SetMatSpecularIntensity(0.0f);</w:t>
      </w:r>
    </w:p>
    <w:p w14:paraId="4400E68E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m_pEffect-&gt;SetMatSpecularPower(0);</w:t>
      </w:r>
    </w:p>
    <w:p w14:paraId="7199A994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m_pEffect-&gt;SetColor(0, Vector4f(1.0f, 0.5f, 0.5f, 0.0f));</w:t>
      </w:r>
    </w:p>
    <w:p w14:paraId="2F0B845C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m_pEffect-&gt;SetColor(1, Vector4f(0.5f, 1.0f, 1.0f, 0.0f));</w:t>
      </w:r>
    </w:p>
    <w:p w14:paraId="67E17EFB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m_pEffect-&gt;SetColor(2, Vector4f(1.0f, 0.5f, 1.0f, 0.0f));</w:t>
      </w:r>
    </w:p>
    <w:p w14:paraId="50D160EA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m_pEffect-&gt;SetColor(3, Vector4f(1.0f, 1.0f, 1.0f, 0.0f));</w:t>
      </w:r>
    </w:p>
    <w:p w14:paraId="0B7FC2E8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</w:p>
    <w:p w14:paraId="3F650636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m_pMesh = new Mesh();</w:t>
      </w:r>
    </w:p>
    <w:p w14:paraId="21AC2DD8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</w:p>
    <w:p w14:paraId="65678458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if (!m_pMesh-&gt;LoadMesh("../Content/spider.obj")) {</w:t>
      </w:r>
    </w:p>
    <w:p w14:paraId="4F4D0BBE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    return false;            </w:t>
      </w:r>
    </w:p>
    <w:p w14:paraId="59C867D1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}</w:t>
      </w:r>
    </w:p>
    <w:p w14:paraId="78439710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</w:t>
      </w:r>
    </w:p>
    <w:p w14:paraId="54072E5B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>#ifdef FREETYPE</w:t>
      </w:r>
    </w:p>
    <w:p w14:paraId="328A487A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if (!m_fontRenderer.InitFontRenderer()) {</w:t>
      </w:r>
    </w:p>
    <w:p w14:paraId="7E0B4DFA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    return false;</w:t>
      </w:r>
    </w:p>
    <w:p w14:paraId="12BB71F9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}</w:t>
      </w:r>
    </w:p>
    <w:p w14:paraId="3C102491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>#endif</w:t>
      </w:r>
    </w:p>
    <w:p w14:paraId="5257909D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</w:t>
      </w:r>
    </w:p>
    <w:p w14:paraId="0453AAE2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m_time = glutGet(GLUT_ELAPSED_TIME);</w:t>
      </w:r>
    </w:p>
    <w:p w14:paraId="18CF5D65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</w:p>
    <w:p w14:paraId="663EB57E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CalcPositions();</w:t>
      </w:r>
    </w:p>
    <w:p w14:paraId="0EC59FC2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</w:t>
      </w:r>
    </w:p>
    <w:p w14:paraId="4E8E880D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return true;</w:t>
      </w:r>
    </w:p>
    <w:p w14:paraId="4D064BDD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}</w:t>
      </w:r>
    </w:p>
    <w:p w14:paraId="059941C5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</w:p>
    <w:p w14:paraId="637CC5EE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void Run()</w:t>
      </w:r>
    </w:p>
    <w:p w14:paraId="44C23179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{</w:t>
      </w:r>
    </w:p>
    <w:p w14:paraId="68F0CC04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GLUTBackendRun(this);</w:t>
      </w:r>
    </w:p>
    <w:p w14:paraId="78CFA638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lastRenderedPageBreak/>
        <w:t xml:space="preserve">    }</w:t>
      </w:r>
    </w:p>
    <w:p w14:paraId="51289A58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</w:t>
      </w:r>
    </w:p>
    <w:p w14:paraId="1DB6004E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</w:p>
    <w:p w14:paraId="6A367E1C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virtual void RenderSceneCB()</w:t>
      </w:r>
    </w:p>
    <w:p w14:paraId="4790E6D7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{   </w:t>
      </w:r>
    </w:p>
    <w:p w14:paraId="1CF4AAD0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CalcFPS();</w:t>
      </w:r>
    </w:p>
    <w:p w14:paraId="7149A5D5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</w:t>
      </w:r>
    </w:p>
    <w:p w14:paraId="316BC607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m_scale += 0.005f;</w:t>
      </w:r>
    </w:p>
    <w:p w14:paraId="0E98D8E2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</w:p>
    <w:p w14:paraId="18C4FD84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m_pGameCamera-&gt;OnRender();</w:t>
      </w:r>
    </w:p>
    <w:p w14:paraId="583E7942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</w:p>
    <w:p w14:paraId="6FBEBDAD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glClear(GL_COLOR_BUFFER_BIT | GL_DEPTH_BUFFER_BIT);</w:t>
      </w:r>
    </w:p>
    <w:p w14:paraId="037F9AD9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</w:p>
    <w:p w14:paraId="51643A31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m_pEffect-&gt;Enable();</w:t>
      </w:r>
    </w:p>
    <w:p w14:paraId="0D194EF5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m_pEffect-&gt;SetEyeWorldPos(m_pGameCamera-&gt;GetPos());</w:t>
      </w:r>
    </w:p>
    <w:p w14:paraId="1EF6C8B9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</w:t>
      </w:r>
    </w:p>
    <w:p w14:paraId="7C7F3220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Pipeline p;</w:t>
      </w:r>
    </w:p>
    <w:p w14:paraId="36B2FC6C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p.SetCamera(m_pGameCamera-&gt;GetPos(), m_pGameCamera-&gt;GetTarget(), m_pGameCamera-&gt;GetUp());</w:t>
      </w:r>
    </w:p>
    <w:p w14:paraId="0B8A8C63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p.SetPerspectiveProj(m_persProjInfo);   </w:t>
      </w:r>
    </w:p>
    <w:p w14:paraId="5D385A93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p.Rotate(0.0f, 90.0f, 0.0f);</w:t>
      </w:r>
    </w:p>
    <w:p w14:paraId="55F7A479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p.Scale(0.005f, 0.005f, 0.005f);                </w:t>
      </w:r>
    </w:p>
    <w:p w14:paraId="186DA574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</w:p>
    <w:p w14:paraId="41711168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Matrix4f WVPMatrics[NUM_INSTANCES];</w:t>
      </w:r>
    </w:p>
    <w:p w14:paraId="29B59A73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Matrix4f WorldMatrices[NUM_INSTANCES];</w:t>
      </w:r>
    </w:p>
    <w:p w14:paraId="36F2F52F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</w:t>
      </w:r>
    </w:p>
    <w:p w14:paraId="21B4E9E3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for (unsigned int i = 0 ; i &lt; NUM_INSTANCES ; i++) {</w:t>
      </w:r>
    </w:p>
    <w:p w14:paraId="347D6CD4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    Vector3f Pos(m_positions[i]);</w:t>
      </w:r>
    </w:p>
    <w:p w14:paraId="4AC4BFCE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    Pos.y += sinf(m_scale) * m_velocity[i];</w:t>
      </w:r>
    </w:p>
    <w:p w14:paraId="78FF23EA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    p.WorldPos(Pos);        </w:t>
      </w:r>
    </w:p>
    <w:p w14:paraId="6F11BF4B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    WVPMatrics[i] = p.GetWVPTrans().Transpose();</w:t>
      </w:r>
    </w:p>
    <w:p w14:paraId="16E480AF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    WorldMatrices[i] = p.GetWorldTrans().Transpose();</w:t>
      </w:r>
    </w:p>
    <w:p w14:paraId="5729645B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}</w:t>
      </w:r>
    </w:p>
    <w:p w14:paraId="69FBEC65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</w:t>
      </w:r>
    </w:p>
    <w:p w14:paraId="00A8C9C5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lastRenderedPageBreak/>
        <w:t xml:space="preserve">        m_pMesh-&gt;Render(NUM_INSTANCES, WVPMatrics, WorldMatrices);</w:t>
      </w:r>
    </w:p>
    <w:p w14:paraId="66512D55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</w:t>
      </w:r>
    </w:p>
    <w:p w14:paraId="5344FA82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RenderFPS();</w:t>
      </w:r>
    </w:p>
    <w:p w14:paraId="184B305C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</w:t>
      </w:r>
    </w:p>
    <w:p w14:paraId="178AF8D0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glutSwapBuffers();</w:t>
      </w:r>
    </w:p>
    <w:p w14:paraId="497810AA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}</w:t>
      </w:r>
    </w:p>
    <w:p w14:paraId="1E242014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</w:p>
    <w:p w14:paraId="6AEF5C54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virtual void IdleCB()</w:t>
      </w:r>
    </w:p>
    <w:p w14:paraId="7BB60423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{</w:t>
      </w:r>
    </w:p>
    <w:p w14:paraId="10C9BC36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RenderSceneCB();</w:t>
      </w:r>
    </w:p>
    <w:p w14:paraId="26462315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}</w:t>
      </w:r>
    </w:p>
    <w:p w14:paraId="6BBCB0B2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</w:p>
    <w:p w14:paraId="40D39539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virtual void SpecialKeyboardCB(int Key, int x, int y)</w:t>
      </w:r>
    </w:p>
    <w:p w14:paraId="10108F97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{</w:t>
      </w:r>
    </w:p>
    <w:p w14:paraId="66614C33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m_pGameCamera-&gt;OnKeyboard(Key);</w:t>
      </w:r>
    </w:p>
    <w:p w14:paraId="3DB53125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}</w:t>
      </w:r>
    </w:p>
    <w:p w14:paraId="6B2B3281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</w:p>
    <w:p w14:paraId="733D6570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</w:p>
    <w:p w14:paraId="15696D28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virtual void KeyboardCB(unsigned char Key, int x, int y)</w:t>
      </w:r>
    </w:p>
    <w:p w14:paraId="088D4790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{</w:t>
      </w:r>
    </w:p>
    <w:p w14:paraId="2EFF2359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switch (Key) {</w:t>
      </w:r>
    </w:p>
    <w:p w14:paraId="0CFBE47A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    case 'q':</w:t>
      </w:r>
    </w:p>
    <w:p w14:paraId="3678D950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        glutLeaveMainLoop();</w:t>
      </w:r>
    </w:p>
    <w:p w14:paraId="5535A65B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        break;</w:t>
      </w:r>
    </w:p>
    <w:p w14:paraId="063BD82A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}</w:t>
      </w:r>
    </w:p>
    <w:p w14:paraId="40E07456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}</w:t>
      </w:r>
    </w:p>
    <w:p w14:paraId="7DDBE01B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</w:p>
    <w:p w14:paraId="773155FB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</w:p>
    <w:p w14:paraId="3ABC66DC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virtual void PassiveMouseCB(int x, int y)</w:t>
      </w:r>
    </w:p>
    <w:p w14:paraId="68C2D651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{</w:t>
      </w:r>
    </w:p>
    <w:p w14:paraId="15A4DDCF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m_pGameCamera-&gt;OnMouse(x, y);</w:t>
      </w:r>
    </w:p>
    <w:p w14:paraId="70DE15C1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}</w:t>
      </w:r>
    </w:p>
    <w:p w14:paraId="12F578DD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</w:t>
      </w:r>
    </w:p>
    <w:p w14:paraId="6E2A718D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</w:t>
      </w:r>
    </w:p>
    <w:p w14:paraId="6D53220F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lastRenderedPageBreak/>
        <w:t xml:space="preserve">    virtual void MouseCB(int Button, int State, int x, int y)</w:t>
      </w:r>
    </w:p>
    <w:p w14:paraId="294E92C3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{</w:t>
      </w:r>
    </w:p>
    <w:p w14:paraId="4660F950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}</w:t>
      </w:r>
    </w:p>
    <w:p w14:paraId="11494DEE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</w:p>
    <w:p w14:paraId="443F4B19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</w:p>
    <w:p w14:paraId="4B30DB4B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>private:</w:t>
      </w:r>
    </w:p>
    <w:p w14:paraId="2C59A497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</w:t>
      </w:r>
    </w:p>
    <w:p w14:paraId="060BEE41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void CalcFPS()</w:t>
      </w:r>
    </w:p>
    <w:p w14:paraId="12BFEC56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{</w:t>
      </w:r>
    </w:p>
    <w:p w14:paraId="67DA65F9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m_frameCount++;</w:t>
      </w:r>
    </w:p>
    <w:p w14:paraId="4086ED47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</w:t>
      </w:r>
    </w:p>
    <w:p w14:paraId="1349A53F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int time = glutGet( GLUT_ELAPSED_TIME );</w:t>
      </w:r>
    </w:p>
    <w:p w14:paraId="0B551D4F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</w:p>
    <w:p w14:paraId="5B5214BF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if (time - m_time &gt; 1000) {</w:t>
      </w:r>
    </w:p>
    <w:p w14:paraId="76F2D44D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    m_fps = (float)m_frameCount * 1000.0f / (time - m_time);</w:t>
      </w:r>
    </w:p>
    <w:p w14:paraId="5CC783E9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    m_time = time;</w:t>
      </w:r>
    </w:p>
    <w:p w14:paraId="6D1C57E2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    m_frameCount = 0;</w:t>
      </w:r>
    </w:p>
    <w:p w14:paraId="73647BEC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}</w:t>
      </w:r>
    </w:p>
    <w:p w14:paraId="70F312A1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}</w:t>
      </w:r>
    </w:p>
    <w:p w14:paraId="381E9B1B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</w:t>
      </w:r>
    </w:p>
    <w:p w14:paraId="093134F3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</w:t>
      </w:r>
    </w:p>
    <w:p w14:paraId="3FC91576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void RenderFPS()</w:t>
      </w:r>
    </w:p>
    <w:p w14:paraId="204918C6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{</w:t>
      </w:r>
    </w:p>
    <w:p w14:paraId="2F4833A8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char text[32];</w:t>
      </w:r>
    </w:p>
    <w:p w14:paraId="7FF271B2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SNPRINTF(text, sizeof(text), "FPS: %.2f", m_fps);</w:t>
      </w:r>
    </w:p>
    <w:p w14:paraId="1300A650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>#ifdef FREETYPE</w:t>
      </w:r>
    </w:p>
    <w:p w14:paraId="1AF90D3A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m_fontRenderer.RenderText(10, 10, text);        </w:t>
      </w:r>
    </w:p>
    <w:p w14:paraId="5F7D2C75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>#endif</w:t>
      </w:r>
    </w:p>
    <w:p w14:paraId="601F5BCB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}</w:t>
      </w:r>
    </w:p>
    <w:p w14:paraId="2E116C0A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</w:t>
      </w:r>
    </w:p>
    <w:p w14:paraId="6D6A87AF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</w:t>
      </w:r>
    </w:p>
    <w:p w14:paraId="2AE42C6D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void CalcPositions()</w:t>
      </w:r>
    </w:p>
    <w:p w14:paraId="0E892226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{</w:t>
      </w:r>
    </w:p>
    <w:p w14:paraId="3DEFC965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for (unsigned int i = 0; i &lt; NUM_ROWS ; i++) {</w:t>
      </w:r>
    </w:p>
    <w:p w14:paraId="330E0D5F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lastRenderedPageBreak/>
        <w:t xml:space="preserve">            for (unsigned int j = 0 ; j &lt; NUM_COLS ; j++) {</w:t>
      </w:r>
    </w:p>
    <w:p w14:paraId="3D23BBA5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        unsigned int Index = i * NUM_COLS + j;</w:t>
      </w:r>
    </w:p>
    <w:p w14:paraId="1EE28362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        m_positions[Index].x = (float)j;</w:t>
      </w:r>
    </w:p>
    <w:p w14:paraId="72D7034A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        m_positions[Index].y = RandomFloat() * 5.0f;</w:t>
      </w:r>
    </w:p>
    <w:p w14:paraId="3DA63308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        m_positions[Index].z = (float)i;</w:t>
      </w:r>
    </w:p>
    <w:p w14:paraId="2C008B34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        m_velocity[Index] = RandomFloat();</w:t>
      </w:r>
    </w:p>
    <w:p w14:paraId="2BE926CE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        if (i &amp; 1) {</w:t>
      </w:r>
    </w:p>
    <w:p w14:paraId="2A82694E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            m_velocity[Index] *= (-1.0f);</w:t>
      </w:r>
    </w:p>
    <w:p w14:paraId="680E9F37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        }</w:t>
      </w:r>
    </w:p>
    <w:p w14:paraId="13FEDE92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    }</w:t>
      </w:r>
    </w:p>
    <w:p w14:paraId="33AD357F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}                   </w:t>
      </w:r>
    </w:p>
    <w:p w14:paraId="16EA144B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}</w:t>
      </w:r>
    </w:p>
    <w:p w14:paraId="2D193BD7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</w:p>
    <w:p w14:paraId="3C198298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LightingTechnique* m_pEffect;</w:t>
      </w:r>
    </w:p>
    <w:p w14:paraId="39B3D2BE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Camera* m_pGameCamera;</w:t>
      </w:r>
    </w:p>
    <w:p w14:paraId="42A88E7A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float m_scale;</w:t>
      </w:r>
    </w:p>
    <w:p w14:paraId="576EB4C9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DirectionalLight m_directionalLight;</w:t>
      </w:r>
    </w:p>
    <w:p w14:paraId="4D1A7463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Mesh* m_pMesh;</w:t>
      </w:r>
    </w:p>
    <w:p w14:paraId="0AEFCCFD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PersProjInfo m_persProjInfo;</w:t>
      </w:r>
    </w:p>
    <w:p w14:paraId="2C97C347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>#ifdef FREETYPE</w:t>
      </w:r>
    </w:p>
    <w:p w14:paraId="552B4B91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FontRenderer m_fontRenderer;</w:t>
      </w:r>
    </w:p>
    <w:p w14:paraId="78FECC2B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>#endif</w:t>
      </w:r>
    </w:p>
    <w:p w14:paraId="61EB8D4C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int m_time;</w:t>
      </w:r>
    </w:p>
    <w:p w14:paraId="24988A3B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int m_frameCount;</w:t>
      </w:r>
    </w:p>
    <w:p w14:paraId="0AFBC950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float m_fps;    </w:t>
      </w:r>
    </w:p>
    <w:p w14:paraId="7866A74C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Vector3f m_positions[NUM_INSTANCES];            </w:t>
      </w:r>
    </w:p>
    <w:p w14:paraId="152D1961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float m_velocity[NUM_INSTANCES];</w:t>
      </w:r>
    </w:p>
    <w:p w14:paraId="7E3360FF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>};</w:t>
      </w:r>
    </w:p>
    <w:p w14:paraId="141D10C6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</w:p>
    <w:p w14:paraId="3A193267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</w:p>
    <w:p w14:paraId="73AF7547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>int main(int argc, char** argv)</w:t>
      </w:r>
    </w:p>
    <w:p w14:paraId="2D331928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>{</w:t>
      </w:r>
    </w:p>
    <w:p w14:paraId="1C58F0D2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Magick::InitializeMagick(*argv);</w:t>
      </w:r>
    </w:p>
    <w:p w14:paraId="1B1B613D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GLUTBackendInit(argc, argv);</w:t>
      </w:r>
    </w:p>
    <w:p w14:paraId="046E1670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</w:p>
    <w:p w14:paraId="0E5F7FC9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if (!GLUTBackendCreateWindow(WINDOW_WIDTH, WINDOW_HEIGHT, 32, false, "Tutorial 33")) {</w:t>
      </w:r>
    </w:p>
    <w:p w14:paraId="00B6053C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return 1;</w:t>
      </w:r>
    </w:p>
    <w:p w14:paraId="61F37FA6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}</w:t>
      </w:r>
    </w:p>
    <w:p w14:paraId="5574EDA1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</w:t>
      </w:r>
    </w:p>
    <w:p w14:paraId="01CD1521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SRANDOM;</w:t>
      </w:r>
    </w:p>
    <w:p w14:paraId="33B04C16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</w:p>
    <w:p w14:paraId="0D63AB35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Tutorial33* pApp = new Tutorial33();</w:t>
      </w:r>
    </w:p>
    <w:p w14:paraId="43ABD81C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</w:p>
    <w:p w14:paraId="328E8B6E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if (!pApp-&gt;Init()) {</w:t>
      </w:r>
    </w:p>
    <w:p w14:paraId="2187CBF6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    return 1;</w:t>
      </w:r>
    </w:p>
    <w:p w14:paraId="71A85D67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}</w:t>
      </w:r>
    </w:p>
    <w:p w14:paraId="63142BBB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</w:t>
      </w:r>
    </w:p>
    <w:p w14:paraId="17DE93C1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pApp-&gt;Run();</w:t>
      </w:r>
    </w:p>
    <w:p w14:paraId="50D71F64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</w:p>
    <w:p w14:paraId="67DC15B8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delete pApp;</w:t>
      </w:r>
    </w:p>
    <w:p w14:paraId="013A1E3F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</w:t>
      </w:r>
    </w:p>
    <w:p w14:paraId="2DA707AB" w14:textId="77777777" w:rsidR="00B211C0" w:rsidRPr="00B211C0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 xml:space="preserve">    return 0;</w:t>
      </w:r>
    </w:p>
    <w:p w14:paraId="4107FDD0" w14:textId="74908239" w:rsidR="00FB6743" w:rsidRDefault="00B211C0" w:rsidP="00B211C0">
      <w:pPr>
        <w:pStyle w:val="a0"/>
        <w:rPr>
          <w:rFonts w:cs="Times New Roman"/>
          <w:sz w:val="24"/>
          <w:szCs w:val="24"/>
          <w:lang w:val="en-US"/>
        </w:rPr>
      </w:pPr>
      <w:r w:rsidRPr="00B211C0">
        <w:rPr>
          <w:rFonts w:cs="Times New Roman"/>
          <w:sz w:val="24"/>
          <w:szCs w:val="24"/>
          <w:lang w:val="en-US"/>
        </w:rPr>
        <w:t>}</w:t>
      </w:r>
    </w:p>
    <w:p w14:paraId="45882D78" w14:textId="62C3ADA4" w:rsidR="000604C1" w:rsidRPr="00B211C0" w:rsidRDefault="000604C1" w:rsidP="000604C1">
      <w:pPr>
        <w:pStyle w:val="a0"/>
        <w:ind w:firstLine="0"/>
        <w:jc w:val="left"/>
        <w:rPr>
          <w:rFonts w:cs="Times New Roman"/>
          <w:b/>
          <w:lang w:val="en-US"/>
        </w:rPr>
      </w:pPr>
      <w:r w:rsidRPr="00B211C0">
        <w:rPr>
          <w:rFonts w:cs="Times New Roman"/>
          <w:b/>
          <w:lang w:val="en-US"/>
        </w:rPr>
        <w:t>main.cpp</w:t>
      </w:r>
      <w:r>
        <w:rPr>
          <w:rFonts w:cs="Times New Roman"/>
          <w:b/>
          <w:lang w:val="en-US"/>
        </w:rPr>
        <w:t xml:space="preserve"> (task32)</w:t>
      </w:r>
    </w:p>
    <w:p w14:paraId="23B3B4FD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#include &lt;math.h&gt;</w:t>
      </w:r>
    </w:p>
    <w:p w14:paraId="40331205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#include &lt;GL/glew.h&gt;</w:t>
      </w:r>
    </w:p>
    <w:p w14:paraId="024727EE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#include &lt;GL/freeglut.h&gt;</w:t>
      </w:r>
    </w:p>
    <w:p w14:paraId="7ED38E54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1508278E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#include "engine_common.h"</w:t>
      </w:r>
    </w:p>
    <w:p w14:paraId="74E22084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#include "util.h"</w:t>
      </w:r>
    </w:p>
    <w:p w14:paraId="22064F0E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#include "pipeline.h"</w:t>
      </w:r>
    </w:p>
    <w:p w14:paraId="6713A38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#include "camera.h"</w:t>
      </w:r>
    </w:p>
    <w:p w14:paraId="77754AE8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#include "texture.h"</w:t>
      </w:r>
    </w:p>
    <w:p w14:paraId="69C79074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#include "lighting_technique.h"</w:t>
      </w:r>
    </w:p>
    <w:p w14:paraId="27FD9AD1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#include "glut_backend.h"</w:t>
      </w:r>
    </w:p>
    <w:p w14:paraId="47291440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#include "mesh.h"</w:t>
      </w:r>
    </w:p>
    <w:p w14:paraId="0DFAAA4D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646417A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lastRenderedPageBreak/>
        <w:t>#define WINDOW_WIDTH  1920</w:t>
      </w:r>
    </w:p>
    <w:p w14:paraId="6EEC26AD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#define WINDOW_HEIGHT 1200</w:t>
      </w:r>
    </w:p>
    <w:p w14:paraId="74949FD9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04C54258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class Tutorial32 : public ICallbacks</w:t>
      </w:r>
    </w:p>
    <w:p w14:paraId="1E8EDCD9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{</w:t>
      </w:r>
    </w:p>
    <w:p w14:paraId="69BB311E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public:</w:t>
      </w:r>
    </w:p>
    <w:p w14:paraId="4D584641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4E8C1D34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Tutorial32()</w:t>
      </w:r>
    </w:p>
    <w:p w14:paraId="70493BD0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{</w:t>
      </w:r>
    </w:p>
    <w:p w14:paraId="4488984B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m_pGameCamera = NULL;</w:t>
      </w:r>
    </w:p>
    <w:p w14:paraId="4747474B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m_pEffect = NULL;</w:t>
      </w:r>
    </w:p>
    <w:p w14:paraId="1486DE1E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m_scale = 0.0f;</w:t>
      </w:r>
    </w:p>
    <w:p w14:paraId="1503DE85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m_directionalLight.Color = Vector3f(1.0f, 1.0f, 1.0f);</w:t>
      </w:r>
    </w:p>
    <w:p w14:paraId="507C61F1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m_directionalLight.AmbientIntensity = 0.25f;</w:t>
      </w:r>
    </w:p>
    <w:p w14:paraId="4EC63B48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m_directionalLight.DiffuseIntensity = 0.9f;</w:t>
      </w:r>
    </w:p>
    <w:p w14:paraId="25DD261B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m_directionalLight.Direction = Vector3f(1.0f, 0.0, 0.0);</w:t>
      </w:r>
    </w:p>
    <w:p w14:paraId="300B9155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46D33435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m_persProjInfo.FOV = 60.0f;</w:t>
      </w:r>
    </w:p>
    <w:p w14:paraId="2F86B64A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m_persProjInfo.Height = WINDOW_HEIGHT;</w:t>
      </w:r>
    </w:p>
    <w:p w14:paraId="5E0BF0F9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m_persProjInfo.Width = WINDOW_WIDTH;</w:t>
      </w:r>
    </w:p>
    <w:p w14:paraId="0B28743A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m_persProjInfo.zNear = 1.0f;</w:t>
      </w:r>
    </w:p>
    <w:p w14:paraId="29FF7A89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m_persProjInfo.zFar = 100.0f;  </w:t>
      </w:r>
    </w:p>
    <w:p w14:paraId="490CACB7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</w:t>
      </w:r>
    </w:p>
    <w:p w14:paraId="064AC53F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m_pMesh1 = NULL;</w:t>
      </w:r>
    </w:p>
    <w:p w14:paraId="7D7DB06A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m_pMesh2 = NULL;</w:t>
      </w:r>
    </w:p>
    <w:p w14:paraId="59E5CAFE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m_pMesh3 = NULL;</w:t>
      </w:r>
    </w:p>
    <w:p w14:paraId="5FA94F1C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}</w:t>
      </w:r>
    </w:p>
    <w:p w14:paraId="7D4CC108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0496444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~Tutorial32()</w:t>
      </w:r>
    </w:p>
    <w:p w14:paraId="13C5E85B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{</w:t>
      </w:r>
    </w:p>
    <w:p w14:paraId="2A6FA401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SAFE_DELETE(m_pEffect);</w:t>
      </w:r>
    </w:p>
    <w:p w14:paraId="17F39601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SAFE_DELETE(m_pGameCamera);</w:t>
      </w:r>
    </w:p>
    <w:p w14:paraId="76CE5D75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SAFE_DELETE(m_pMesh1);</w:t>
      </w:r>
    </w:p>
    <w:p w14:paraId="65E43B13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SAFE_DELETE(m_pMesh2);</w:t>
      </w:r>
    </w:p>
    <w:p w14:paraId="7FBB458E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lastRenderedPageBreak/>
        <w:t xml:space="preserve">        SAFE_DELETE(m_pMesh3);</w:t>
      </w:r>
    </w:p>
    <w:p w14:paraId="4E6849E1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}</w:t>
      </w:r>
    </w:p>
    <w:p w14:paraId="11E708CB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6749153B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bool Init()</w:t>
      </w:r>
    </w:p>
    <w:p w14:paraId="79C06F31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{</w:t>
      </w:r>
    </w:p>
    <w:p w14:paraId="6676A72E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Vector3f Pos(3.0f, 7.0f, -10.0f);</w:t>
      </w:r>
    </w:p>
    <w:p w14:paraId="70F87DA1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Vector3f Target(0.0f, -0.2f, 1.0f);</w:t>
      </w:r>
    </w:p>
    <w:p w14:paraId="07F8753D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Vector3f Up(0.0, 1.0f, 0.0f);</w:t>
      </w:r>
    </w:p>
    <w:p w14:paraId="61B6606D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2C9E2970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m_pGameCamera = new Camera(WINDOW_WIDTH, WINDOW_HEIGHT, Pos, Target, Up);</w:t>
      </w:r>
    </w:p>
    <w:p w14:paraId="4AA8807C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</w:t>
      </w:r>
    </w:p>
    <w:p w14:paraId="3D55E3DF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m_pEffect = new LightingTechnique();</w:t>
      </w:r>
    </w:p>
    <w:p w14:paraId="2313BF2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4798E62D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if (!m_pEffect-&gt;Init()) {</w:t>
      </w:r>
    </w:p>
    <w:p w14:paraId="4FC3303A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    printf("Error initializing the lighting technique\n");</w:t>
      </w:r>
    </w:p>
    <w:p w14:paraId="0E1DFFC8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    return false;</w:t>
      </w:r>
    </w:p>
    <w:p w14:paraId="2FEA65E9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}</w:t>
      </w:r>
    </w:p>
    <w:p w14:paraId="4E5475B5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19348755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m_pEffect-&gt;Enable();</w:t>
      </w:r>
    </w:p>
    <w:p w14:paraId="0F3894E9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08B557A2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m_pEffect-&gt;SetColorTextureUnit(COLOR_TEXTURE_UNIT_INDEX);</w:t>
      </w:r>
    </w:p>
    <w:p w14:paraId="2FEFA30A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m_pEffect-&gt;SetDirectionalLight(m_directionalLight);</w:t>
      </w:r>
    </w:p>
    <w:p w14:paraId="174E918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m_pEffect-&gt;SetMatSpecularIntensity(0.0f);</w:t>
      </w:r>
    </w:p>
    <w:p w14:paraId="3C3181D2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m_pEffect-&gt;SetMatSpecularPower(0);</w:t>
      </w:r>
    </w:p>
    <w:p w14:paraId="524E1B59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197BF8CE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m_pMesh1 = new Mesh();</w:t>
      </w:r>
    </w:p>
    <w:p w14:paraId="4404B7A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040639B8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if (!m_pMesh1-&gt;LoadMesh("../Content/phoenix_ugv.md2")) {</w:t>
      </w:r>
    </w:p>
    <w:p w14:paraId="7DE0F639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    return false;            </w:t>
      </w:r>
    </w:p>
    <w:p w14:paraId="3A52D341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}</w:t>
      </w:r>
    </w:p>
    <w:p w14:paraId="167F49D8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</w:t>
      </w:r>
    </w:p>
    <w:p w14:paraId="2C40A628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m_pMesh2 = new Mesh();</w:t>
      </w:r>
    </w:p>
    <w:p w14:paraId="47331955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0E5FB2B1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lastRenderedPageBreak/>
        <w:t xml:space="preserve">        if (!m_pMesh2-&gt;LoadMesh("../Content/jeep.obj")) {</w:t>
      </w:r>
    </w:p>
    <w:p w14:paraId="0856D77E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    return false;            </w:t>
      </w:r>
    </w:p>
    <w:p w14:paraId="0695B02E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}</w:t>
      </w:r>
    </w:p>
    <w:p w14:paraId="3794790D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55F4C53B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m_pMesh3 = new Mesh();</w:t>
      </w:r>
    </w:p>
    <w:p w14:paraId="2A3F5CA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5BD21B94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if (!m_pMesh3-&gt;LoadMesh("../Content/hheli.obj")) {</w:t>
      </w:r>
    </w:p>
    <w:p w14:paraId="2678DD5A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    return false;            </w:t>
      </w:r>
    </w:p>
    <w:p w14:paraId="05D07E58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}</w:t>
      </w:r>
    </w:p>
    <w:p w14:paraId="2A8BB5BC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</w:t>
      </w:r>
    </w:p>
    <w:p w14:paraId="4CC7B6E0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return true;</w:t>
      </w:r>
    </w:p>
    <w:p w14:paraId="24BF9774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}</w:t>
      </w:r>
    </w:p>
    <w:p w14:paraId="6521FC14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63D07B48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void Run()</w:t>
      </w:r>
    </w:p>
    <w:p w14:paraId="50166833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{</w:t>
      </w:r>
    </w:p>
    <w:p w14:paraId="06A84DB7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GLUTBackendRun(this);</w:t>
      </w:r>
    </w:p>
    <w:p w14:paraId="01BA0927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}</w:t>
      </w:r>
    </w:p>
    <w:p w14:paraId="58FDBBF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1920BF50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virtual void RenderSceneCB()</w:t>
      </w:r>
    </w:p>
    <w:p w14:paraId="18581C9B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{</w:t>
      </w:r>
    </w:p>
    <w:p w14:paraId="074E3729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m_scale += 0.01f;</w:t>
      </w:r>
    </w:p>
    <w:p w14:paraId="5EA6D2FE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40F955D5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m_pGameCamera-&gt;OnRender();</w:t>
      </w:r>
    </w:p>
    <w:p w14:paraId="385E9403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1F610372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glClear(GL_COLOR_BUFFER_BIT | GL_DEPTH_BUFFER_BIT);</w:t>
      </w:r>
    </w:p>
    <w:p w14:paraId="67CDE369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609A196C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m_pEffect-&gt;SetEyeWorldPos(m_pGameCamera-&gt;GetPos());</w:t>
      </w:r>
    </w:p>
    <w:p w14:paraId="12CE1BC1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</w:t>
      </w:r>
    </w:p>
    <w:p w14:paraId="080B749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Pipeline p;</w:t>
      </w:r>
    </w:p>
    <w:p w14:paraId="3A845E2F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p.SetCamera(m_pGameCamera-&gt;GetPos(), m_pGameCamera-&gt;GetTarget(), m_pGameCamera-&gt;GetUp());</w:t>
      </w:r>
    </w:p>
    <w:p w14:paraId="031DF3B1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p.Rotate(0.0f, m_scale, 0.0f);</w:t>
      </w:r>
    </w:p>
    <w:p w14:paraId="2F1A6CC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p.SetPerspectiveProj(m_persProjInfo);</w:t>
      </w:r>
    </w:p>
    <w:p w14:paraId="23CBA680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</w:t>
      </w:r>
    </w:p>
    <w:p w14:paraId="56BF3A51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lastRenderedPageBreak/>
        <w:t xml:space="preserve">        p.Scale(0.1f, 0.1f, 0.1f);        </w:t>
      </w:r>
    </w:p>
    <w:p w14:paraId="012D09A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p.WorldPos(-6.0f, -2.0f, 10.0f);        </w:t>
      </w:r>
    </w:p>
    <w:p w14:paraId="37D7DF13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m_pEffect-&gt;SetWVP(p.GetWVPTrans());</w:t>
      </w:r>
    </w:p>
    <w:p w14:paraId="6F95B777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m_pEffect-&gt;SetWorldMatrix(p.GetWorldTrans());               </w:t>
      </w:r>
    </w:p>
    <w:p w14:paraId="5DAC342F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m_pMesh1-&gt;Render();</w:t>
      </w:r>
    </w:p>
    <w:p w14:paraId="325AD4E7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61A675FC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p.Scale(0.01f, 0.01f, 0.01f);</w:t>
      </w:r>
    </w:p>
    <w:p w14:paraId="4A093D1B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p.WorldPos(6.0f, -2.0f, 10.0f);</w:t>
      </w:r>
    </w:p>
    <w:p w14:paraId="5F7A189D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m_pEffect-&gt;SetWVP(p.GetWVPTrans());</w:t>
      </w:r>
    </w:p>
    <w:p w14:paraId="6A0F16C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m_pEffect-&gt;SetWorldMatrix(p.GetWorldTrans());        </w:t>
      </w:r>
    </w:p>
    <w:p w14:paraId="5FE99EAB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m_pMesh2-&gt;Render();</w:t>
      </w:r>
    </w:p>
    <w:p w14:paraId="2078DFD0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582EF24C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p.Scale(0.04f, 0.04f, 0.04f);</w:t>
      </w:r>
    </w:p>
    <w:p w14:paraId="1C122F3E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p.WorldPos(0.0f, 6.0f, 10.0f);</w:t>
      </w:r>
    </w:p>
    <w:p w14:paraId="00AB2B01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m_pEffect-&gt;SetWVP(p.GetWVPTrans());</w:t>
      </w:r>
    </w:p>
    <w:p w14:paraId="419D71CC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m_pEffect-&gt;SetWorldMatrix(p.GetWorldTrans());        </w:t>
      </w:r>
    </w:p>
    <w:p w14:paraId="50236DEF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m_pMesh3-&gt;Render();</w:t>
      </w:r>
    </w:p>
    <w:p w14:paraId="7A3D526C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</w:t>
      </w:r>
    </w:p>
    <w:p w14:paraId="1D8FE8F4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glutSwapBuffers();</w:t>
      </w:r>
    </w:p>
    <w:p w14:paraId="34E8ABE3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}</w:t>
      </w:r>
    </w:p>
    <w:p w14:paraId="5D16F5BC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54DE1812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virtual void IdleCB()</w:t>
      </w:r>
    </w:p>
    <w:p w14:paraId="674E3E28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{</w:t>
      </w:r>
    </w:p>
    <w:p w14:paraId="3FB379A5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RenderSceneCB();</w:t>
      </w:r>
    </w:p>
    <w:p w14:paraId="634E851B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}</w:t>
      </w:r>
    </w:p>
    <w:p w14:paraId="565558AA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23375544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virtual void SpecialKeyboardCB(int Key, int x, int y)</w:t>
      </w:r>
    </w:p>
    <w:p w14:paraId="1CCECD93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{</w:t>
      </w:r>
    </w:p>
    <w:p w14:paraId="44B138E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m_pGameCamera-&gt;OnKeyboard(Key);</w:t>
      </w:r>
    </w:p>
    <w:p w14:paraId="5DE0A7BE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}</w:t>
      </w:r>
    </w:p>
    <w:p w14:paraId="0E901C3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49970494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41978E1D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virtual void KeyboardCB(unsigned char Key, int x, int y)</w:t>
      </w:r>
    </w:p>
    <w:p w14:paraId="6E33BB09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{</w:t>
      </w:r>
    </w:p>
    <w:p w14:paraId="519B3391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lastRenderedPageBreak/>
        <w:t xml:space="preserve">        switch (Key) {</w:t>
      </w:r>
    </w:p>
    <w:p w14:paraId="4A161FB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    case 'q':</w:t>
      </w:r>
    </w:p>
    <w:p w14:paraId="4DCB6162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        glutLeaveMainLoop();</w:t>
      </w:r>
    </w:p>
    <w:p w14:paraId="0E63C565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        break;</w:t>
      </w:r>
    </w:p>
    <w:p w14:paraId="24987089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}</w:t>
      </w:r>
    </w:p>
    <w:p w14:paraId="0721FE22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}</w:t>
      </w:r>
    </w:p>
    <w:p w14:paraId="3E1F00F8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467500C9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11ABFEEE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virtual void PassiveMouseCB(int x, int y)</w:t>
      </w:r>
    </w:p>
    <w:p w14:paraId="0E5FB71F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{</w:t>
      </w:r>
    </w:p>
    <w:p w14:paraId="0900DEC1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m_pGameCamera-&gt;OnMouse(x, y);</w:t>
      </w:r>
    </w:p>
    <w:p w14:paraId="016E5853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}</w:t>
      </w:r>
    </w:p>
    <w:p w14:paraId="013F2333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</w:t>
      </w:r>
    </w:p>
    <w:p w14:paraId="6E361419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</w:t>
      </w:r>
    </w:p>
    <w:p w14:paraId="2BADEDBE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virtual void MouseCB(int Button, int State, int x, int y)</w:t>
      </w:r>
    </w:p>
    <w:p w14:paraId="4A86577B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{</w:t>
      </w:r>
    </w:p>
    <w:p w14:paraId="1ED6F223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}</w:t>
      </w:r>
    </w:p>
    <w:p w14:paraId="3713E422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1123C7C4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24B374C2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private:</w:t>
      </w:r>
    </w:p>
    <w:p w14:paraId="1393060E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0A5BF6D2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LightingTechnique* m_pEffect;</w:t>
      </w:r>
    </w:p>
    <w:p w14:paraId="05187E74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Camera* m_pGameCamera;</w:t>
      </w:r>
    </w:p>
    <w:p w14:paraId="17B7E968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float m_scale;</w:t>
      </w:r>
    </w:p>
    <w:p w14:paraId="0581F647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DirectionalLight m_directionalLight;</w:t>
      </w:r>
    </w:p>
    <w:p w14:paraId="65D1BDCF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Mesh* m_pMesh1;</w:t>
      </w:r>
    </w:p>
    <w:p w14:paraId="3A6B9AFF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Mesh* m_pMesh2;</w:t>
      </w:r>
    </w:p>
    <w:p w14:paraId="4D25F89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Mesh* m_pMesh3;</w:t>
      </w:r>
    </w:p>
    <w:p w14:paraId="44BE6510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PersProjInfo m_persProjInfo;</w:t>
      </w:r>
    </w:p>
    <w:p w14:paraId="5737F718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};</w:t>
      </w:r>
    </w:p>
    <w:p w14:paraId="190F3D38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78AC5D97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078F584E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int main(int argc, char** argv)</w:t>
      </w:r>
    </w:p>
    <w:p w14:paraId="213B51EC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{</w:t>
      </w:r>
    </w:p>
    <w:p w14:paraId="7BC29D4D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lastRenderedPageBreak/>
        <w:t xml:space="preserve">    Magick::InitializeMagick(*argv);</w:t>
      </w:r>
    </w:p>
    <w:p w14:paraId="7419999E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GLUTBackendInit(argc, argv);</w:t>
      </w:r>
    </w:p>
    <w:p w14:paraId="15272BFA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1ACEC6C0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if (!GLUTBackendCreateWindow(WINDOW_WIDTH, WINDOW_HEIGHT, 32, false, "Tutorial 32")) {</w:t>
      </w:r>
    </w:p>
    <w:p w14:paraId="09AB7EAF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return 1;</w:t>
      </w:r>
    </w:p>
    <w:p w14:paraId="1327A544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}</w:t>
      </w:r>
    </w:p>
    <w:p w14:paraId="72FBE330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44479F33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Tutorial32* pApp = new Tutorial32();</w:t>
      </w:r>
    </w:p>
    <w:p w14:paraId="0AB33DA0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194FCB4A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if (!pApp-&gt;Init()) {</w:t>
      </w:r>
    </w:p>
    <w:p w14:paraId="2536972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return 1;</w:t>
      </w:r>
    </w:p>
    <w:p w14:paraId="3A51484C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}</w:t>
      </w:r>
    </w:p>
    <w:p w14:paraId="5B4F6DFD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113B6FB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pApp-&gt;Run();</w:t>
      </w:r>
    </w:p>
    <w:p w14:paraId="303942B4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1FC0C5F7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delete pApp;</w:t>
      </w:r>
    </w:p>
    <w:p w14:paraId="41774EA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</w:t>
      </w:r>
    </w:p>
    <w:p w14:paraId="19111FCE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return 0;</w:t>
      </w:r>
    </w:p>
    <w:p w14:paraId="66E0B1CD" w14:textId="6035FA39" w:rsid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}</w:t>
      </w:r>
    </w:p>
    <w:p w14:paraId="1A88FB36" w14:textId="50178566" w:rsidR="000604C1" w:rsidRPr="00B211C0" w:rsidRDefault="000604C1" w:rsidP="000604C1">
      <w:pPr>
        <w:pStyle w:val="a0"/>
        <w:ind w:firstLine="0"/>
        <w:jc w:val="left"/>
        <w:rPr>
          <w:rFonts w:cs="Times New Roman"/>
          <w:b/>
          <w:lang w:val="en-US"/>
        </w:rPr>
      </w:pPr>
      <w:r w:rsidRPr="00B211C0">
        <w:rPr>
          <w:rFonts w:cs="Times New Roman"/>
          <w:b/>
          <w:lang w:val="en-US"/>
        </w:rPr>
        <w:t>main.cpp</w:t>
      </w:r>
      <w:r>
        <w:rPr>
          <w:rFonts w:cs="Times New Roman"/>
          <w:b/>
          <w:lang w:val="en-US"/>
        </w:rPr>
        <w:t xml:space="preserve"> (task28)</w:t>
      </w:r>
    </w:p>
    <w:p w14:paraId="5759A277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#include &lt;stdlib.h&gt;</w:t>
      </w:r>
    </w:p>
    <w:p w14:paraId="24BAA565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#include &lt;math.h&gt;</w:t>
      </w:r>
    </w:p>
    <w:p w14:paraId="2767D854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#include &lt;chrono&gt;</w:t>
      </w:r>
    </w:p>
    <w:p w14:paraId="55E2D0AD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#include &lt;assert.h&gt;</w:t>
      </w:r>
    </w:p>
    <w:p w14:paraId="796C6598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#include &lt;GL/glew.h&gt;</w:t>
      </w:r>
    </w:p>
    <w:p w14:paraId="4E8275DF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#include &lt;GL/freeglut.h&gt;</w:t>
      </w:r>
    </w:p>
    <w:p w14:paraId="7DF0DD60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1C69A543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#ifdef __GNUC__</w:t>
      </w:r>
    </w:p>
    <w:p w14:paraId="1BF5B8B5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#  if __GNUC_PREREQ(4,7)</w:t>
      </w:r>
    </w:p>
    <w:p w14:paraId="3CBBC887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#include &lt;unistd.h&gt;</w:t>
      </w:r>
    </w:p>
    <w:p w14:paraId="0B08B58B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#  endif</w:t>
      </w:r>
    </w:p>
    <w:p w14:paraId="68294872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#endif</w:t>
      </w:r>
    </w:p>
    <w:p w14:paraId="12CD2B0A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63F8C824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lastRenderedPageBreak/>
        <w:t>#include "engine_common.h"</w:t>
      </w:r>
    </w:p>
    <w:p w14:paraId="5A22FF0B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#include "util.h"</w:t>
      </w:r>
    </w:p>
    <w:p w14:paraId="0B9F2D67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#include "pipeline.h"</w:t>
      </w:r>
    </w:p>
    <w:p w14:paraId="749D8B2D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#include "camera.h"</w:t>
      </w:r>
    </w:p>
    <w:p w14:paraId="5AF1377B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#include "texture.h"</w:t>
      </w:r>
    </w:p>
    <w:p w14:paraId="72EA4684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#include "lighting_technique.h"</w:t>
      </w:r>
    </w:p>
    <w:p w14:paraId="20A0382E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#include "glut_backend.h"</w:t>
      </w:r>
    </w:p>
    <w:p w14:paraId="3D980ADD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#include "mesh.h"</w:t>
      </w:r>
    </w:p>
    <w:p w14:paraId="0CE58513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#include "particle_system.h"</w:t>
      </w:r>
    </w:p>
    <w:p w14:paraId="5C2ED3A3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0B79F4BA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#define WINDOW_WIDTH  1920</w:t>
      </w:r>
    </w:p>
    <w:p w14:paraId="60AE353F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#define WINDOW_HEIGHT 1200</w:t>
      </w:r>
    </w:p>
    <w:p w14:paraId="163D9C23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549BB3EB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static long long GetCurrentTimeMillis() {</w:t>
      </w:r>
    </w:p>
    <w:p w14:paraId="745229F7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auto time = std::chrono::system_clock::now();</w:t>
      </w:r>
    </w:p>
    <w:p w14:paraId="0F20E2A4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7BA3756E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auto since_epoch = time.time_since_epoch();</w:t>
      </w:r>
    </w:p>
    <w:p w14:paraId="48DD0495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6205994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auto millis = std::chrono::duration_cast&lt;std::chrono::milliseconds&gt;(since_epoch);</w:t>
      </w:r>
    </w:p>
    <w:p w14:paraId="0BD607C5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2CF4D547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long long now = millis.count();</w:t>
      </w:r>
    </w:p>
    <w:p w14:paraId="47A6CDEC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return now;</w:t>
      </w:r>
    </w:p>
    <w:p w14:paraId="6536BB5C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}</w:t>
      </w:r>
    </w:p>
    <w:p w14:paraId="7FBEB673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526A478C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class Tutorial28 : public ICallbacks</w:t>
      </w:r>
    </w:p>
    <w:p w14:paraId="5247A3BE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{</w:t>
      </w:r>
    </w:p>
    <w:p w14:paraId="2161A0B8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public:</w:t>
      </w:r>
    </w:p>
    <w:p w14:paraId="395F6D83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1CF91D0C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Tutorial28()</w:t>
      </w:r>
    </w:p>
    <w:p w14:paraId="1BDC22C3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{</w:t>
      </w:r>
    </w:p>
    <w:p w14:paraId="672E5EAA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m_pLightingTechnique = NULL;        </w:t>
      </w:r>
    </w:p>
    <w:p w14:paraId="78F29910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m_pGameCamera = NULL;        </w:t>
      </w:r>
    </w:p>
    <w:p w14:paraId="0DE6FDF1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m_pGround = NULL;</w:t>
      </w:r>
    </w:p>
    <w:p w14:paraId="71A8B53A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m_pTexture = NULL;</w:t>
      </w:r>
    </w:p>
    <w:p w14:paraId="703D787D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lastRenderedPageBreak/>
        <w:t xml:space="preserve">        m_pNormalMap = NULL;</w:t>
      </w:r>
    </w:p>
    <w:p w14:paraId="01444E8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34850894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m_dirLight.AmbientIntensity = 0.2f;</w:t>
      </w:r>
    </w:p>
    <w:p w14:paraId="6EA6DB73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m_dirLight.DiffuseIntensity = 0.8f;</w:t>
      </w:r>
    </w:p>
    <w:p w14:paraId="123DAD4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m_dirLight.Color = Vector3f(1.0f, 1.0f, 1.0f);</w:t>
      </w:r>
    </w:p>
    <w:p w14:paraId="632D143E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m_dirLight.Direction = Vector3f(1.0f, 0.0f, 0.0f);</w:t>
      </w:r>
    </w:p>
    <w:p w14:paraId="536E891B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</w:t>
      </w:r>
    </w:p>
    <w:p w14:paraId="528EB0F1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m_persProjInfo.FOV = 60.0f;</w:t>
      </w:r>
    </w:p>
    <w:p w14:paraId="4726E91D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m_persProjInfo.Height = WINDOW_HEIGHT;</w:t>
      </w:r>
    </w:p>
    <w:p w14:paraId="3AC9D607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m_persProjInfo.Width = WINDOW_WIDTH;</w:t>
      </w:r>
    </w:p>
    <w:p w14:paraId="6C2491DF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m_persProjInfo.zNear = 1.0f;</w:t>
      </w:r>
    </w:p>
    <w:p w14:paraId="51FD1537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m_persProjInfo.zFar = 100.0f;  </w:t>
      </w:r>
    </w:p>
    <w:p w14:paraId="7523CCE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79787F4C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m_currentTimeMillis = GetCurrentTimeMillis();</w:t>
      </w:r>
    </w:p>
    <w:p w14:paraId="1EB88E9B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}</w:t>
      </w:r>
    </w:p>
    <w:p w14:paraId="29439DDC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</w:t>
      </w:r>
    </w:p>
    <w:p w14:paraId="220BDAB0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3BD15CA4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~Tutorial28()</w:t>
      </w:r>
    </w:p>
    <w:p w14:paraId="69DBDD1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{</w:t>
      </w:r>
    </w:p>
    <w:p w14:paraId="32BD8935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SAFE_DELETE(m_pLightingTechnique);</w:t>
      </w:r>
    </w:p>
    <w:p w14:paraId="2C458588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SAFE_DELETE(m_pGameCamera);        </w:t>
      </w:r>
    </w:p>
    <w:p w14:paraId="02206CA1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SAFE_DELETE(m_pGround);        </w:t>
      </w:r>
    </w:p>
    <w:p w14:paraId="30F41523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SAFE_DELETE(m_pTexture);</w:t>
      </w:r>
    </w:p>
    <w:p w14:paraId="1EDB9F7C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SAFE_DELETE(m_pNormalMap);</w:t>
      </w:r>
    </w:p>
    <w:p w14:paraId="6A821244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}</w:t>
      </w:r>
    </w:p>
    <w:p w14:paraId="1B0399B7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742CC13E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</w:t>
      </w:r>
    </w:p>
    <w:p w14:paraId="73FE5777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bool Init()</w:t>
      </w:r>
    </w:p>
    <w:p w14:paraId="7F6E5874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{</w:t>
      </w:r>
    </w:p>
    <w:p w14:paraId="47444D75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Vector3f Pos(0.0f, 0.4f, -0.5f);</w:t>
      </w:r>
    </w:p>
    <w:p w14:paraId="225C49F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Vector3f Target(0.0f, 0.2f, 1.0f);</w:t>
      </w:r>
    </w:p>
    <w:p w14:paraId="498E2EA5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Vector3f Up(0.0, 1.0f, 0.0f);</w:t>
      </w:r>
    </w:p>
    <w:p w14:paraId="6EA04655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15B71548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lastRenderedPageBreak/>
        <w:t xml:space="preserve">        m_pGameCamera = new Camera(WINDOW_WIDTH, WINDOW_HEIGHT, Pos, Target, Up);</w:t>
      </w:r>
    </w:p>
    <w:p w14:paraId="2BB81BF0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</w:t>
      </w:r>
    </w:p>
    <w:p w14:paraId="5114832E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m_pLightingTechnique = new LightingTechnique();</w:t>
      </w:r>
    </w:p>
    <w:p w14:paraId="1AF95002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697F1D7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if (!m_pLightingTechnique-&gt;Init()) {</w:t>
      </w:r>
    </w:p>
    <w:p w14:paraId="4C9A35AC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    printf("Error initializing the lighting technique\n");</w:t>
      </w:r>
    </w:p>
    <w:p w14:paraId="5309E059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    return false;</w:t>
      </w:r>
    </w:p>
    <w:p w14:paraId="3CF0A082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}</w:t>
      </w:r>
    </w:p>
    <w:p w14:paraId="764A5D7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1DF0679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m_pLightingTechnique-&gt;Enable();</w:t>
      </w:r>
    </w:p>
    <w:p w14:paraId="2AC2B8BD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m_pLightingTechnique-&gt;SetDirectionalLight(m_dirLight);</w:t>
      </w:r>
    </w:p>
    <w:p w14:paraId="0B35FCEF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m_pLightingTechnique-&gt;SetColorTextureUnit(COLOR_TEXTURE_UNIT_INDEX);</w:t>
      </w:r>
    </w:p>
    <w:p w14:paraId="3135213C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m_pLightingTechnique-&gt;SetNormalMapTextureUnit(NORMAL_TEXTURE_UNIT_INDEX);</w:t>
      </w:r>
    </w:p>
    <w:p w14:paraId="5E48CE6A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      </w:t>
      </w:r>
    </w:p>
    <w:p w14:paraId="2A23AD9F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m_pGround = new Mesh();</w:t>
      </w:r>
    </w:p>
    <w:p w14:paraId="35C882EE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</w:t>
      </w:r>
    </w:p>
    <w:p w14:paraId="6853B9F4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if (!m_pGround-&gt;LoadMesh("../Content/quad.obj")) {</w:t>
      </w:r>
    </w:p>
    <w:p w14:paraId="6F11A925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    return false;</w:t>
      </w:r>
    </w:p>
    <w:p w14:paraId="1392D2AD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}</w:t>
      </w:r>
    </w:p>
    <w:p w14:paraId="02A8EF6C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               </w:t>
      </w:r>
    </w:p>
    <w:p w14:paraId="25F5BB08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m_pTexture = new Texture(GL_TEXTURE_2D, "../Content/bricks.jpg");</w:t>
      </w:r>
    </w:p>
    <w:p w14:paraId="5F14EF9C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</w:t>
      </w:r>
    </w:p>
    <w:p w14:paraId="41390C03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if (!m_pTexture-&gt;Load()) {</w:t>
      </w:r>
    </w:p>
    <w:p w14:paraId="448EAED9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    return false;</w:t>
      </w:r>
    </w:p>
    <w:p w14:paraId="30D699EB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}</w:t>
      </w:r>
    </w:p>
    <w:p w14:paraId="33DB931B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</w:t>
      </w:r>
    </w:p>
    <w:p w14:paraId="09A73845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m_pTexture-&gt;Bind(COLOR_TEXTURE_UNIT);</w:t>
      </w:r>
    </w:p>
    <w:p w14:paraId="6F267127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30CFC6F3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m_pNormalMap = new Texture(GL_TEXTURE_2D, "../Content/normal_map.jpg");</w:t>
      </w:r>
    </w:p>
    <w:p w14:paraId="2E1033C4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</w:t>
      </w:r>
    </w:p>
    <w:p w14:paraId="3E9EB7BA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if (!m_pNormalMap-&gt;Load()) {</w:t>
      </w:r>
    </w:p>
    <w:p w14:paraId="69FB2605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    return false;</w:t>
      </w:r>
    </w:p>
    <w:p w14:paraId="62EE8AA5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lastRenderedPageBreak/>
        <w:t xml:space="preserve">        }</w:t>
      </w:r>
    </w:p>
    <w:p w14:paraId="7449CD4E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</w:t>
      </w:r>
    </w:p>
    <w:p w14:paraId="4E5622B8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Vector3f ParticleSystemPos = Vector3f(0.0f, 0.0f, 1.0f);</w:t>
      </w:r>
    </w:p>
    <w:p w14:paraId="597ED092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                </w:t>
      </w:r>
    </w:p>
    <w:p w14:paraId="7114682C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return m_particleSystem.InitParticleSystem(ParticleSystemPos);</w:t>
      </w:r>
    </w:p>
    <w:p w14:paraId="36ED58D8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}</w:t>
      </w:r>
    </w:p>
    <w:p w14:paraId="4A762FDC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3316D92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</w:t>
      </w:r>
    </w:p>
    <w:p w14:paraId="0E95528F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void Run()</w:t>
      </w:r>
    </w:p>
    <w:p w14:paraId="118D03EE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{</w:t>
      </w:r>
    </w:p>
    <w:p w14:paraId="69DC7BFA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GLUTBackendRun(this);</w:t>
      </w:r>
    </w:p>
    <w:p w14:paraId="4A8D20B4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}</w:t>
      </w:r>
    </w:p>
    <w:p w14:paraId="232C6F09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7AAC7758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</w:t>
      </w:r>
    </w:p>
    <w:p w14:paraId="456B6B52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virtual void RenderSceneCB()</w:t>
      </w:r>
    </w:p>
    <w:p w14:paraId="45010879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{</w:t>
      </w:r>
    </w:p>
    <w:p w14:paraId="53AEE212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long long TimeNowMillis = GetCurrentTimeMillis();</w:t>
      </w:r>
    </w:p>
    <w:p w14:paraId="7723BDC1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assert(TimeNowMillis &gt;= m_currentTimeMillis);</w:t>
      </w:r>
    </w:p>
    <w:p w14:paraId="31338090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unsigned int DeltaTimeMillis = (unsigned int)(TimeNowMillis - m_currentTimeMillis);</w:t>
      </w:r>
    </w:p>
    <w:p w14:paraId="1FD7DA13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m_currentTimeMillis = TimeNowMillis;                </w:t>
      </w:r>
    </w:p>
    <w:p w14:paraId="36D5C280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m_pGameCamera-&gt;OnRender();</w:t>
      </w:r>
    </w:p>
    <w:p w14:paraId="419379CC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51B46405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glClear(GL_COLOR_BUFFER_BIT | GL_DEPTH_BUFFER_BIT);</w:t>
      </w:r>
    </w:p>
    <w:p w14:paraId="106DF6A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659C082F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m_pLightingTechnique-&gt;Enable();</w:t>
      </w:r>
    </w:p>
    <w:p w14:paraId="2DF2D0A9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573BB83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m_pTexture-&gt;Bind(COLOR_TEXTURE_UNIT);       </w:t>
      </w:r>
    </w:p>
    <w:p w14:paraId="2916E123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m_pNormalMap-&gt;Bind(NORMAL_TEXTURE_UNIT);</w:t>
      </w:r>
    </w:p>
    <w:p w14:paraId="6DC7B64E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21A9D030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Pipeline p;</w:t>
      </w:r>
    </w:p>
    <w:p w14:paraId="0AA4930A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p.Scale(20.0f, 20.0f, 1.0f);</w:t>
      </w:r>
    </w:p>
    <w:p w14:paraId="66A992B0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p.Rotate(90.0f, 0.0, 0.0f);</w:t>
      </w:r>
    </w:p>
    <w:p w14:paraId="126D62A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p.SetCamera(m_pGameCamera-&gt;GetPos(), m_pGameCamera-&gt;GetTarget(), m_pGameCamera-&gt;GetUp());</w:t>
      </w:r>
    </w:p>
    <w:p w14:paraId="096E45B0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lastRenderedPageBreak/>
        <w:t xml:space="preserve">        p.SetPerspectiveProj(m_persProjInfo);</w:t>
      </w:r>
    </w:p>
    <w:p w14:paraId="66741A12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</w:t>
      </w:r>
    </w:p>
    <w:p w14:paraId="0F191A08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m_pLightingTechnique-&gt;SetWVP(p.GetWVPTrans());</w:t>
      </w:r>
    </w:p>
    <w:p w14:paraId="51085130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m_pLightingTechnique-&gt;SetWorldMatrix(p.GetWorldTrans());</w:t>
      </w:r>
    </w:p>
    <w:p w14:paraId="471F85B0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</w:t>
      </w:r>
    </w:p>
    <w:p w14:paraId="1F589651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m_pGround-&gt;Render();</w:t>
      </w:r>
    </w:p>
    <w:p w14:paraId="248B720D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</w:t>
      </w:r>
    </w:p>
    <w:p w14:paraId="14A32149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m_particleSystem.Render(DeltaTimeMillis, p.GetVPTrans(), m_pGameCamera-&gt;GetPos());</w:t>
      </w:r>
    </w:p>
    <w:p w14:paraId="5140A8B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</w:t>
      </w:r>
    </w:p>
    <w:p w14:paraId="38953AFD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glutSwapBuffers();</w:t>
      </w:r>
    </w:p>
    <w:p w14:paraId="5004D2D4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}</w:t>
      </w:r>
    </w:p>
    <w:p w14:paraId="6418DD77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28F4FEE4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59E33071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virtual void IdleCB()</w:t>
      </w:r>
    </w:p>
    <w:p w14:paraId="7BC6410E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{</w:t>
      </w:r>
    </w:p>
    <w:p w14:paraId="7FBAA66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RenderSceneCB();</w:t>
      </w:r>
    </w:p>
    <w:p w14:paraId="368EA20C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}</w:t>
      </w:r>
    </w:p>
    <w:p w14:paraId="18EB7E1A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</w:t>
      </w:r>
    </w:p>
    <w:p w14:paraId="1D5179D3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59BB46FA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virtual void SpecialKeyboardCB(int Key, int x, int y)</w:t>
      </w:r>
    </w:p>
    <w:p w14:paraId="009ECEEC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{</w:t>
      </w:r>
    </w:p>
    <w:p w14:paraId="6774EF00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m_pGameCamera-&gt;OnKeyboard(Key);</w:t>
      </w:r>
    </w:p>
    <w:p w14:paraId="0C01C6D8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}</w:t>
      </w:r>
    </w:p>
    <w:p w14:paraId="3B36045E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225250F5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4AF8936E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virtual void KeyboardCB(unsigned char Key, int x, int y)</w:t>
      </w:r>
    </w:p>
    <w:p w14:paraId="3D3CC74A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{</w:t>
      </w:r>
    </w:p>
    <w:p w14:paraId="5FB6440A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switch (Key) {</w:t>
      </w:r>
    </w:p>
    <w:p w14:paraId="6E5D0B85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    case 'q':</w:t>
      </w:r>
    </w:p>
    <w:p w14:paraId="028FEFFF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        glutLeaveMainLoop();</w:t>
      </w:r>
    </w:p>
    <w:p w14:paraId="66F6B4B8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        break;</w:t>
      </w:r>
    </w:p>
    <w:p w14:paraId="217FE1B2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}</w:t>
      </w:r>
    </w:p>
    <w:p w14:paraId="420234E4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}</w:t>
      </w:r>
    </w:p>
    <w:p w14:paraId="69B3F6C0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380E217B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11273D95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virtual void PassiveMouseCB(int x, int y)</w:t>
      </w:r>
    </w:p>
    <w:p w14:paraId="29724510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{</w:t>
      </w:r>
    </w:p>
    <w:p w14:paraId="1FD038AD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m_pGameCamera-&gt;OnMouse(x, y);</w:t>
      </w:r>
    </w:p>
    <w:p w14:paraId="121B11BA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}</w:t>
      </w:r>
    </w:p>
    <w:p w14:paraId="3383CDFC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628205FA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private:</w:t>
      </w:r>
    </w:p>
    <w:p w14:paraId="312C21F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051FA18E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long long m_currentTimeMillis;</w:t>
      </w:r>
    </w:p>
    <w:p w14:paraId="29856721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LightingTechnique* m_pLightingTechnique;</w:t>
      </w:r>
    </w:p>
    <w:p w14:paraId="7DD22CB5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Camera* m_pGameCamera;</w:t>
      </w:r>
    </w:p>
    <w:p w14:paraId="030A2627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DirectionalLight m_dirLight;    </w:t>
      </w:r>
    </w:p>
    <w:p w14:paraId="3766462A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Mesh* m_pGround;    </w:t>
      </w:r>
    </w:p>
    <w:p w14:paraId="699E823D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Texture* m_pTexture;</w:t>
      </w:r>
    </w:p>
    <w:p w14:paraId="00F74BDC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Texture* m_pNormalMap;</w:t>
      </w:r>
    </w:p>
    <w:p w14:paraId="2A25E767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PersProjInfo m_persProjInfo;</w:t>
      </w:r>
    </w:p>
    <w:p w14:paraId="0B2B21E7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ParticleSystem m_particleSystem;</w:t>
      </w:r>
    </w:p>
    <w:p w14:paraId="10C064D7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};</w:t>
      </w:r>
    </w:p>
    <w:p w14:paraId="3FE933A1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706E8D6D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5C34805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int main(int argc, char** argv)</w:t>
      </w:r>
    </w:p>
    <w:p w14:paraId="652C5941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{</w:t>
      </w:r>
    </w:p>
    <w:p w14:paraId="7168EFAC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srand(time(nullptr));</w:t>
      </w:r>
    </w:p>
    <w:p w14:paraId="61BF8A40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Magick::InitializeMagick(*argv);</w:t>
      </w:r>
    </w:p>
    <w:p w14:paraId="0C27A154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GLUTBackendInit(argc, argv);</w:t>
      </w:r>
    </w:p>
    <w:p w14:paraId="6764D274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21EA9C29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if (!GLUTBackendCreateWindow(WINDOW_WIDTH, WINDOW_HEIGHT, 32, false, "Tutorial 28")) {</w:t>
      </w:r>
    </w:p>
    <w:p w14:paraId="40759993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return 1;</w:t>
      </w:r>
    </w:p>
    <w:p w14:paraId="7A917D95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}</w:t>
      </w:r>
    </w:p>
    <w:p w14:paraId="3A8BAD8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1B8CB2D7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Tutorial28* pApp = new Tutorial28();</w:t>
      </w:r>
    </w:p>
    <w:p w14:paraId="7FB5AEAE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77FB3B79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lastRenderedPageBreak/>
        <w:t xml:space="preserve">    if (!pApp-&gt;Init()) {</w:t>
      </w:r>
    </w:p>
    <w:p w14:paraId="7C25914E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return 1;</w:t>
      </w:r>
    </w:p>
    <w:p w14:paraId="48446362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}</w:t>
      </w:r>
    </w:p>
    <w:p w14:paraId="02A57ECC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21FE0392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pApp-&gt;Run();</w:t>
      </w:r>
    </w:p>
    <w:p w14:paraId="28DBB902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1055385A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delete pApp;</w:t>
      </w:r>
    </w:p>
    <w:p w14:paraId="305F9822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</w:t>
      </w:r>
    </w:p>
    <w:p w14:paraId="5E5C161C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return 0;</w:t>
      </w:r>
    </w:p>
    <w:p w14:paraId="25E19330" w14:textId="152544D4" w:rsidR="000604C1" w:rsidRDefault="000604C1" w:rsidP="000604C1">
      <w:pPr>
        <w:pStyle w:val="a0"/>
        <w:ind w:firstLine="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}</w:t>
      </w:r>
    </w:p>
    <w:p w14:paraId="102AFC8C" w14:textId="36E4F8C5" w:rsidR="000604C1" w:rsidRPr="00B211C0" w:rsidRDefault="000604C1" w:rsidP="000604C1">
      <w:pPr>
        <w:pStyle w:val="a0"/>
        <w:ind w:firstLine="0"/>
        <w:jc w:val="left"/>
        <w:rPr>
          <w:rFonts w:cs="Times New Roman"/>
          <w:b/>
          <w:lang w:val="en-US"/>
        </w:rPr>
      </w:pPr>
      <w:r w:rsidRPr="00B211C0">
        <w:rPr>
          <w:rFonts w:cs="Times New Roman"/>
          <w:b/>
          <w:lang w:val="en-US"/>
        </w:rPr>
        <w:t>main.cpp</w:t>
      </w:r>
      <w:r>
        <w:rPr>
          <w:rFonts w:cs="Times New Roman"/>
          <w:b/>
          <w:lang w:val="en-US"/>
        </w:rPr>
        <w:t xml:space="preserve"> (task27)</w:t>
      </w:r>
    </w:p>
    <w:p w14:paraId="46922C90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#include &lt;math.h&gt;</w:t>
      </w:r>
    </w:p>
    <w:p w14:paraId="70C464C1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#include &lt;GL/glew.h&gt;</w:t>
      </w:r>
    </w:p>
    <w:p w14:paraId="395A3527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#include &lt;GL/freeglut.h&gt;</w:t>
      </w:r>
    </w:p>
    <w:p w14:paraId="54B5E884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61A5F781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#include "engine_common.h"</w:t>
      </w:r>
    </w:p>
    <w:p w14:paraId="3714EAC1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#include "util.h"</w:t>
      </w:r>
    </w:p>
    <w:p w14:paraId="387EAE41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#include "pipeline.h"</w:t>
      </w:r>
    </w:p>
    <w:p w14:paraId="6EEFB9AB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#include "camera.h"</w:t>
      </w:r>
    </w:p>
    <w:p w14:paraId="7DB2CEF3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#include "texture.h"</w:t>
      </w:r>
    </w:p>
    <w:p w14:paraId="4FBA4DF7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#include "lighting_technique.h"</w:t>
      </w:r>
    </w:p>
    <w:p w14:paraId="394DE927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#include "glut_backend.h"</w:t>
      </w:r>
    </w:p>
    <w:p w14:paraId="7CF650A2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#include "mesh.h"</w:t>
      </w:r>
    </w:p>
    <w:p w14:paraId="10806465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#include "billboard_list.h"</w:t>
      </w:r>
    </w:p>
    <w:p w14:paraId="28982ED1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7148BD4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#define WINDOW_WIDTH  1280</w:t>
      </w:r>
    </w:p>
    <w:p w14:paraId="0E920CDC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#define WINDOW_HEIGHT 1024</w:t>
      </w:r>
    </w:p>
    <w:p w14:paraId="14041317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7B5D118C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3C7730E7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class Tutorial27 : public ICallbacks</w:t>
      </w:r>
    </w:p>
    <w:p w14:paraId="439BF04D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{</w:t>
      </w:r>
    </w:p>
    <w:p w14:paraId="505E8068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public:</w:t>
      </w:r>
    </w:p>
    <w:p w14:paraId="5470E5BB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0A2A0982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Tutorial27()</w:t>
      </w:r>
    </w:p>
    <w:p w14:paraId="09BB7A2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lastRenderedPageBreak/>
        <w:t xml:space="preserve">    {</w:t>
      </w:r>
    </w:p>
    <w:p w14:paraId="7849C6F0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m_pLightingTechnique = NULL;        </w:t>
      </w:r>
    </w:p>
    <w:p w14:paraId="4161DBCD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m_pGameCamera = NULL;        </w:t>
      </w:r>
    </w:p>
    <w:p w14:paraId="623A0FA0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m_pGround = NULL;</w:t>
      </w:r>
    </w:p>
    <w:p w14:paraId="68766A41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m_pTexture = NULL;</w:t>
      </w:r>
    </w:p>
    <w:p w14:paraId="21D7267E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m_pNormalMap = NULL;</w:t>
      </w:r>
    </w:p>
    <w:p w14:paraId="55EC724F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6AEA25ED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m_dirLight.AmbientIntensity = 0.2f;</w:t>
      </w:r>
    </w:p>
    <w:p w14:paraId="33BDDE2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m_dirLight.DiffuseIntensity = 0.8f;</w:t>
      </w:r>
    </w:p>
    <w:p w14:paraId="160024C2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m_dirLight.Color = Vector3f(1.0f, 1.0f, 1.0f);</w:t>
      </w:r>
    </w:p>
    <w:p w14:paraId="1E8EEEDC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m_dirLight.Direction = Vector3f(1.0f, 0.0f, 0.0f);</w:t>
      </w:r>
    </w:p>
    <w:p w14:paraId="6C6E333A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</w:t>
      </w:r>
    </w:p>
    <w:p w14:paraId="5AB038F2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m_persProjInfo.FOV = 60.0f;</w:t>
      </w:r>
    </w:p>
    <w:p w14:paraId="358585F0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m_persProjInfo.Height = WINDOW_HEIGHT;</w:t>
      </w:r>
    </w:p>
    <w:p w14:paraId="5E7022D9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m_persProjInfo.Width = WINDOW_WIDTH;</w:t>
      </w:r>
    </w:p>
    <w:p w14:paraId="0EF5D6CC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m_persProjInfo.zNear = 1.0f;</w:t>
      </w:r>
    </w:p>
    <w:p w14:paraId="083DFC2C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m_persProjInfo.zFar = 100.0f;        </w:t>
      </w:r>
    </w:p>
    <w:p w14:paraId="4CFFCFF8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}</w:t>
      </w:r>
    </w:p>
    <w:p w14:paraId="0CDA287A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</w:t>
      </w:r>
    </w:p>
    <w:p w14:paraId="284F7975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0BF34CA2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~Tutorial27()</w:t>
      </w:r>
    </w:p>
    <w:p w14:paraId="0FCF8F23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{</w:t>
      </w:r>
    </w:p>
    <w:p w14:paraId="28B2F29B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SAFE_DELETE(m_pLightingTechnique);</w:t>
      </w:r>
    </w:p>
    <w:p w14:paraId="7411E352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SAFE_DELETE(m_pGameCamera);        </w:t>
      </w:r>
    </w:p>
    <w:p w14:paraId="6D4AB7C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SAFE_DELETE(m_pGround);        </w:t>
      </w:r>
    </w:p>
    <w:p w14:paraId="667911DA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SAFE_DELETE(m_pTexture);</w:t>
      </w:r>
    </w:p>
    <w:p w14:paraId="4DAEB9D4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SAFE_DELETE(m_pNormalMap);</w:t>
      </w:r>
    </w:p>
    <w:p w14:paraId="431BC77E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}</w:t>
      </w:r>
    </w:p>
    <w:p w14:paraId="1BC0FF92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561952DD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</w:t>
      </w:r>
    </w:p>
    <w:p w14:paraId="248CC56C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bool Init()</w:t>
      </w:r>
    </w:p>
    <w:p w14:paraId="477E919B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{</w:t>
      </w:r>
    </w:p>
    <w:p w14:paraId="5DA4CB30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Vector3f Pos(0.0f, 1.0f, -1.0f);</w:t>
      </w:r>
    </w:p>
    <w:p w14:paraId="1613CF2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Vector3f Target(0.0f, -0.5f, 1.0f);</w:t>
      </w:r>
    </w:p>
    <w:p w14:paraId="10FEAF10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lastRenderedPageBreak/>
        <w:t xml:space="preserve">        Vector3f Up(0.0, 1.0f, 0.0f);</w:t>
      </w:r>
    </w:p>
    <w:p w14:paraId="158EAC84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1D7D042B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m_pGameCamera = new Camera(WINDOW_WIDTH, WINDOW_HEIGHT, Pos, Target, Up);</w:t>
      </w:r>
    </w:p>
    <w:p w14:paraId="6015B2A5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</w:t>
      </w:r>
    </w:p>
    <w:p w14:paraId="3B7359A8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m_pLightingTechnique = new LightingTechnique();</w:t>
      </w:r>
    </w:p>
    <w:p w14:paraId="53434338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5676963B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if (!m_pLightingTechnique-&gt;Init()) {</w:t>
      </w:r>
    </w:p>
    <w:p w14:paraId="1E6E3BF0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    printf("Error initializing the lighting technique\n");</w:t>
      </w:r>
    </w:p>
    <w:p w14:paraId="05FE2C40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    return false;</w:t>
      </w:r>
    </w:p>
    <w:p w14:paraId="02F4405C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}</w:t>
      </w:r>
    </w:p>
    <w:p w14:paraId="6F55CA3B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493C3E35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m_pLightingTechnique-&gt;Enable();</w:t>
      </w:r>
    </w:p>
    <w:p w14:paraId="272B6314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m_pLightingTechnique-&gt;SetDirectionalLight(m_dirLight);</w:t>
      </w:r>
    </w:p>
    <w:p w14:paraId="4684B85A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m_pLightingTechnique-&gt;SetColorTextureUnit(0);</w:t>
      </w:r>
    </w:p>
    <w:p w14:paraId="6CA13679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m_pLightingTechnique-&gt;SetNormalMapTextureUnit(2);</w:t>
      </w:r>
    </w:p>
    <w:p w14:paraId="7FB3C1BB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      </w:t>
      </w:r>
    </w:p>
    <w:p w14:paraId="2E1C13DA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m_pGround = new Mesh();</w:t>
      </w:r>
    </w:p>
    <w:p w14:paraId="063261D9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</w:t>
      </w:r>
    </w:p>
    <w:p w14:paraId="55E07887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if (!m_pGround-&gt;LoadMesh("../Content/quad.obj")) {</w:t>
      </w:r>
    </w:p>
    <w:p w14:paraId="1F7CC3D0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    return false;</w:t>
      </w:r>
    </w:p>
    <w:p w14:paraId="1070C434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}</w:t>
      </w:r>
    </w:p>
    <w:p w14:paraId="5123B6DD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</w:t>
      </w:r>
    </w:p>
    <w:p w14:paraId="622B0A0F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if (!m_billboardList.Init("../Content/monster_hellknight.png")) {</w:t>
      </w:r>
    </w:p>
    <w:p w14:paraId="282DD01F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    return false;</w:t>
      </w:r>
    </w:p>
    <w:p w14:paraId="0095F39B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}</w:t>
      </w:r>
    </w:p>
    <w:p w14:paraId="13AF3995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       </w:t>
      </w:r>
    </w:p>
    <w:p w14:paraId="4440CC6A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m_pTexture = new Texture(GL_TEXTURE_2D, "../Content/bricks.jpg");</w:t>
      </w:r>
    </w:p>
    <w:p w14:paraId="04EEE833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</w:t>
      </w:r>
    </w:p>
    <w:p w14:paraId="5C4E94B0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if (!m_pTexture-&gt;Load()) {</w:t>
      </w:r>
    </w:p>
    <w:p w14:paraId="4DAB0B90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    return false;</w:t>
      </w:r>
    </w:p>
    <w:p w14:paraId="35E7752B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}</w:t>
      </w:r>
    </w:p>
    <w:p w14:paraId="0B86D501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</w:t>
      </w:r>
    </w:p>
    <w:p w14:paraId="4EA64DCC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m_pTexture-&gt;Bind(COLOR_TEXTURE_UNIT);</w:t>
      </w:r>
    </w:p>
    <w:p w14:paraId="5D035B0E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64C92105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m_pNormalMap = new Texture(GL_TEXTURE_2D, "../Content/normal_map.jpg");</w:t>
      </w:r>
    </w:p>
    <w:p w14:paraId="13049D1A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</w:t>
      </w:r>
    </w:p>
    <w:p w14:paraId="330BB195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if (!m_pNormalMap-&gt;Load()) {</w:t>
      </w:r>
    </w:p>
    <w:p w14:paraId="62A87160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    return false;</w:t>
      </w:r>
    </w:p>
    <w:p w14:paraId="73125E51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}</w:t>
      </w:r>
    </w:p>
    <w:p w14:paraId="22B93F97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37C94891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return true;</w:t>
      </w:r>
    </w:p>
    <w:p w14:paraId="3FF1ABCE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}</w:t>
      </w:r>
    </w:p>
    <w:p w14:paraId="3558E277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2DF4C6E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</w:t>
      </w:r>
    </w:p>
    <w:p w14:paraId="227F2CF7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void Run()</w:t>
      </w:r>
    </w:p>
    <w:p w14:paraId="03ECB72E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{</w:t>
      </w:r>
    </w:p>
    <w:p w14:paraId="2B3C2313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GLUTBackendRun(this);</w:t>
      </w:r>
    </w:p>
    <w:p w14:paraId="3D1A4EB1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}</w:t>
      </w:r>
    </w:p>
    <w:p w14:paraId="3549BE62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6919868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</w:t>
      </w:r>
    </w:p>
    <w:p w14:paraId="134AA31E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virtual void RenderSceneCB()</w:t>
      </w:r>
    </w:p>
    <w:p w14:paraId="3160609C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{</w:t>
      </w:r>
    </w:p>
    <w:p w14:paraId="596708AD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m_pGameCamera-&gt;OnRender();</w:t>
      </w:r>
    </w:p>
    <w:p w14:paraId="60C4C40A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77A1A2C0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glClear(GL_COLOR_BUFFER_BIT | GL_DEPTH_BUFFER_BIT);</w:t>
      </w:r>
    </w:p>
    <w:p w14:paraId="0EED87E7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49836EFA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m_pLightingTechnique-&gt;Enable();</w:t>
      </w:r>
    </w:p>
    <w:p w14:paraId="5245404A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45C03E0F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m_pTexture-&gt;Bind(COLOR_TEXTURE_UNIT);       </w:t>
      </w:r>
    </w:p>
    <w:p w14:paraId="7B19A3DB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m_pNormalMap-&gt;Bind(NORMAL_TEXTURE_UNIT);</w:t>
      </w:r>
    </w:p>
    <w:p w14:paraId="21B003AB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78897B61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Pipeline p;</w:t>
      </w:r>
    </w:p>
    <w:p w14:paraId="4D4F2449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p.Scale(20.0f, 20.0f, 1.0f);</w:t>
      </w:r>
    </w:p>
    <w:p w14:paraId="702FDBA9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p.Rotate(90.0f, 0.0, 0.0f);</w:t>
      </w:r>
    </w:p>
    <w:p w14:paraId="770AC5BF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p.SetCamera(m_pGameCamera-&gt;GetPos(), m_pGameCamera-&gt;GetTarget(), m_pGameCamera-&gt;GetUp());</w:t>
      </w:r>
    </w:p>
    <w:p w14:paraId="73512B31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p.SetPerspectiveProj(m_persProjInfo);</w:t>
      </w:r>
    </w:p>
    <w:p w14:paraId="0BF2EBEB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lastRenderedPageBreak/>
        <w:t xml:space="preserve">        </w:t>
      </w:r>
    </w:p>
    <w:p w14:paraId="01514641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m_pLightingTechnique-&gt;SetWVP(p.GetWVPTrans());</w:t>
      </w:r>
    </w:p>
    <w:p w14:paraId="2600E1B7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m_pLightingTechnique-&gt;SetWorldMatrix(p.GetWorldTrans());</w:t>
      </w:r>
    </w:p>
    <w:p w14:paraId="0ADFE281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m_pGround-&gt;Render();</w:t>
      </w:r>
    </w:p>
    <w:p w14:paraId="4A01369B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        </w:t>
      </w:r>
    </w:p>
    <w:p w14:paraId="2B98C24C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m_billboardList.Render(p.GetVPTrans(), m_pGameCamera-&gt;GetPos());</w:t>
      </w:r>
    </w:p>
    <w:p w14:paraId="1E62A1A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glutSwapBuffers();</w:t>
      </w:r>
    </w:p>
    <w:p w14:paraId="48E00E15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}</w:t>
      </w:r>
    </w:p>
    <w:p w14:paraId="56891EFC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65767DD7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0DC6883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virtual void IdleCB()</w:t>
      </w:r>
    </w:p>
    <w:p w14:paraId="146430B3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{</w:t>
      </w:r>
    </w:p>
    <w:p w14:paraId="62ACF587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RenderSceneCB();</w:t>
      </w:r>
    </w:p>
    <w:p w14:paraId="20542638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}</w:t>
      </w:r>
    </w:p>
    <w:p w14:paraId="574AF494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</w:t>
      </w:r>
    </w:p>
    <w:p w14:paraId="7195C17B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192C8538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virtual void SpecialKeyboardCB(int Key, int x, int y)</w:t>
      </w:r>
    </w:p>
    <w:p w14:paraId="5BFF80CC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{</w:t>
      </w:r>
    </w:p>
    <w:p w14:paraId="73FCE893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m_pGameCamera-&gt;OnKeyboard(Key);</w:t>
      </w:r>
    </w:p>
    <w:p w14:paraId="487340C5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}</w:t>
      </w:r>
    </w:p>
    <w:p w14:paraId="088898AA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7B557617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18A04360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virtual void KeyboardCB(unsigned char Key, int x, int y)</w:t>
      </w:r>
    </w:p>
    <w:p w14:paraId="57456675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{</w:t>
      </w:r>
    </w:p>
    <w:p w14:paraId="1C787345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switch (Key) {</w:t>
      </w:r>
    </w:p>
    <w:p w14:paraId="53EACC99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    case 'q':</w:t>
      </w:r>
    </w:p>
    <w:p w14:paraId="71B7DBB3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        glutLeaveMainLoop();</w:t>
      </w:r>
    </w:p>
    <w:p w14:paraId="3574653A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        break;</w:t>
      </w:r>
    </w:p>
    <w:p w14:paraId="4D5C3E02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}</w:t>
      </w:r>
    </w:p>
    <w:p w14:paraId="66C3A7B1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}</w:t>
      </w:r>
    </w:p>
    <w:p w14:paraId="7B0530C0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112C34D5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67F38540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virtual void PassiveMouseCB(int x, int y)</w:t>
      </w:r>
    </w:p>
    <w:p w14:paraId="044BD919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{</w:t>
      </w:r>
    </w:p>
    <w:p w14:paraId="6CD43652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lastRenderedPageBreak/>
        <w:t xml:space="preserve">        m_pGameCamera-&gt;OnMouse(x, y);</w:t>
      </w:r>
    </w:p>
    <w:p w14:paraId="2434E85E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}</w:t>
      </w:r>
    </w:p>
    <w:p w14:paraId="1CC32C4D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06874AC3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private:</w:t>
      </w:r>
    </w:p>
    <w:p w14:paraId="0F4BC494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68C11BE8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LightingTechnique* m_pLightingTechnique;</w:t>
      </w:r>
    </w:p>
    <w:p w14:paraId="535891AF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Camera* m_pGameCamera;</w:t>
      </w:r>
    </w:p>
    <w:p w14:paraId="07D9D0D4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DirectionalLight m_dirLight;    </w:t>
      </w:r>
    </w:p>
    <w:p w14:paraId="4A2CF7DB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Mesh* m_pGround;    </w:t>
      </w:r>
    </w:p>
    <w:p w14:paraId="3A2D7828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Texture* m_pTexture;</w:t>
      </w:r>
    </w:p>
    <w:p w14:paraId="7D676A13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Texture* m_pNormalMap;</w:t>
      </w:r>
    </w:p>
    <w:p w14:paraId="035D490D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PersProjInfo m_persProjInfo;</w:t>
      </w:r>
    </w:p>
    <w:p w14:paraId="2CC82BCD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BillboardList m_billboardList;</w:t>
      </w:r>
    </w:p>
    <w:p w14:paraId="1645142B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};</w:t>
      </w:r>
    </w:p>
    <w:p w14:paraId="73236E0A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31416D38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3607D34A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int main(int argc, char** argv)</w:t>
      </w:r>
    </w:p>
    <w:p w14:paraId="65417E78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{</w:t>
      </w:r>
    </w:p>
    <w:p w14:paraId="1C9DB177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Magick::InitializeMagick(*argv);</w:t>
      </w:r>
    </w:p>
    <w:p w14:paraId="68ADDCF9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GLUTBackendInit(argc, argv);</w:t>
      </w:r>
    </w:p>
    <w:p w14:paraId="710325E1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20D11862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if (!GLUTBackendCreateWindow(WINDOW_WIDTH, WINDOW_HEIGHT, 32, false, "Tutorial 27")) {</w:t>
      </w:r>
    </w:p>
    <w:p w14:paraId="10A133F5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return 1;</w:t>
      </w:r>
    </w:p>
    <w:p w14:paraId="1352F501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}</w:t>
      </w:r>
    </w:p>
    <w:p w14:paraId="708DE74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0EEE6650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Tutorial27* pApp = new Tutorial27();</w:t>
      </w:r>
    </w:p>
    <w:p w14:paraId="6AD7C488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729B7B75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if (!pApp-&gt;Init()) {</w:t>
      </w:r>
    </w:p>
    <w:p w14:paraId="51DC20A1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    return 1;</w:t>
      </w:r>
    </w:p>
    <w:p w14:paraId="04DC9456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}</w:t>
      </w:r>
    </w:p>
    <w:p w14:paraId="1D336489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57A4A593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pApp-&gt;Run();</w:t>
      </w:r>
    </w:p>
    <w:p w14:paraId="6270CF05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</w:p>
    <w:p w14:paraId="1CC2CBC2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lastRenderedPageBreak/>
        <w:t xml:space="preserve">    delete pApp;</w:t>
      </w:r>
    </w:p>
    <w:p w14:paraId="780F9C40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</w:t>
      </w:r>
    </w:p>
    <w:p w14:paraId="09EA4E19" w14:textId="77777777" w:rsidR="000604C1" w:rsidRPr="000604C1" w:rsidRDefault="000604C1" w:rsidP="000604C1">
      <w:pPr>
        <w:pStyle w:val="a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 xml:space="preserve">    return 0;</w:t>
      </w:r>
    </w:p>
    <w:p w14:paraId="51CE2838" w14:textId="7CC2B885" w:rsidR="000604C1" w:rsidRPr="00B211C0" w:rsidRDefault="000604C1" w:rsidP="000604C1">
      <w:pPr>
        <w:pStyle w:val="a0"/>
        <w:ind w:firstLine="0"/>
        <w:rPr>
          <w:rFonts w:cs="Times New Roman"/>
          <w:sz w:val="24"/>
          <w:szCs w:val="24"/>
          <w:lang w:val="en-US"/>
        </w:rPr>
      </w:pPr>
      <w:r w:rsidRPr="000604C1">
        <w:rPr>
          <w:rFonts w:cs="Times New Roman"/>
          <w:sz w:val="24"/>
          <w:szCs w:val="24"/>
          <w:lang w:val="en-US"/>
        </w:rPr>
        <w:t>}</w:t>
      </w:r>
    </w:p>
    <w:sectPr w:rsidR="000604C1" w:rsidRPr="00B211C0" w:rsidSect="00536EDA">
      <w:footerReference w:type="default" r:id="rId13"/>
      <w:pgSz w:w="11906" w:h="16838"/>
      <w:pgMar w:top="851" w:right="567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C6AE6D" w14:textId="77777777" w:rsidR="004A2CE2" w:rsidRDefault="004A2CE2" w:rsidP="00B620B3">
      <w:pPr>
        <w:spacing w:after="0" w:line="240" w:lineRule="auto"/>
      </w:pPr>
      <w:r>
        <w:separator/>
      </w:r>
    </w:p>
  </w:endnote>
  <w:endnote w:type="continuationSeparator" w:id="0">
    <w:p w14:paraId="3411D565" w14:textId="77777777" w:rsidR="004A2CE2" w:rsidRDefault="004A2CE2" w:rsidP="00B620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C00C23" w14:textId="563A963B" w:rsidR="00AD14E4" w:rsidRDefault="00AD14E4" w:rsidP="00B620B3">
    <w:pPr>
      <w:pStyle w:val="a7"/>
      <w:jc w:val="right"/>
    </w:pPr>
    <w:r>
      <w:fldChar w:fldCharType="begin"/>
    </w:r>
    <w:r>
      <w:instrText xml:space="preserve"> PAGE  \* Arabic  \* MERGEFORMAT </w:instrText>
    </w:r>
    <w:r>
      <w:fldChar w:fldCharType="separate"/>
    </w:r>
    <w:r w:rsidR="00BD7E22">
      <w:rPr>
        <w:noProof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107B0F" w14:textId="77777777" w:rsidR="004A2CE2" w:rsidRDefault="004A2CE2" w:rsidP="00B620B3">
      <w:pPr>
        <w:spacing w:after="0" w:line="240" w:lineRule="auto"/>
      </w:pPr>
      <w:r>
        <w:separator/>
      </w:r>
    </w:p>
  </w:footnote>
  <w:footnote w:type="continuationSeparator" w:id="0">
    <w:p w14:paraId="2177FC36" w14:textId="77777777" w:rsidR="004A2CE2" w:rsidRDefault="004A2CE2" w:rsidP="00B620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0763A"/>
    <w:multiLevelType w:val="hybridMultilevel"/>
    <w:tmpl w:val="D5CC7262"/>
    <w:lvl w:ilvl="0" w:tplc="AD54080C">
      <w:start w:val="1"/>
      <w:numFmt w:val="decimal"/>
      <w:lvlText w:val="%1"/>
      <w:lvlJc w:val="left"/>
      <w:pPr>
        <w:ind w:left="14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" w15:restartNumberingAfterBreak="0">
    <w:nsid w:val="358748DD"/>
    <w:multiLevelType w:val="multilevel"/>
    <w:tmpl w:val="4BBCF30C"/>
    <w:lvl w:ilvl="0">
      <w:start w:val="1"/>
      <w:numFmt w:val="decimal"/>
      <w:pStyle w:val="1"/>
      <w:lvlText w:val="%1"/>
      <w:lvlJc w:val="left"/>
      <w:pPr>
        <w:ind w:left="680" w:hanging="68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680" w:hanging="6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410D56AF"/>
    <w:multiLevelType w:val="hybridMultilevel"/>
    <w:tmpl w:val="C0EC95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906481"/>
    <w:multiLevelType w:val="hybridMultilevel"/>
    <w:tmpl w:val="1A86DC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5F2A1C"/>
    <w:multiLevelType w:val="hybridMultilevel"/>
    <w:tmpl w:val="C0EC95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hideSpellingErrors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6FD"/>
    <w:rsid w:val="000604C1"/>
    <w:rsid w:val="000A740D"/>
    <w:rsid w:val="000B3704"/>
    <w:rsid w:val="0017555F"/>
    <w:rsid w:val="001A5FCD"/>
    <w:rsid w:val="001C6D56"/>
    <w:rsid w:val="00283462"/>
    <w:rsid w:val="002864D9"/>
    <w:rsid w:val="00422BC6"/>
    <w:rsid w:val="00422C68"/>
    <w:rsid w:val="00443279"/>
    <w:rsid w:val="00451D9B"/>
    <w:rsid w:val="00465302"/>
    <w:rsid w:val="00492222"/>
    <w:rsid w:val="004A2CE2"/>
    <w:rsid w:val="004A6D70"/>
    <w:rsid w:val="004C163D"/>
    <w:rsid w:val="004F1396"/>
    <w:rsid w:val="00536EDA"/>
    <w:rsid w:val="00546E69"/>
    <w:rsid w:val="00642ED7"/>
    <w:rsid w:val="00671F2C"/>
    <w:rsid w:val="00676C11"/>
    <w:rsid w:val="006A26FA"/>
    <w:rsid w:val="00713FFF"/>
    <w:rsid w:val="00720CEB"/>
    <w:rsid w:val="00737B13"/>
    <w:rsid w:val="00860E2B"/>
    <w:rsid w:val="00866DDD"/>
    <w:rsid w:val="009979E8"/>
    <w:rsid w:val="009A5483"/>
    <w:rsid w:val="009B6B0B"/>
    <w:rsid w:val="00A51C9F"/>
    <w:rsid w:val="00A65EA2"/>
    <w:rsid w:val="00AA2159"/>
    <w:rsid w:val="00AD14E4"/>
    <w:rsid w:val="00B15367"/>
    <w:rsid w:val="00B211C0"/>
    <w:rsid w:val="00B620B3"/>
    <w:rsid w:val="00B962FC"/>
    <w:rsid w:val="00BA66FD"/>
    <w:rsid w:val="00BB3762"/>
    <w:rsid w:val="00BD7E22"/>
    <w:rsid w:val="00C27E37"/>
    <w:rsid w:val="00CA76D6"/>
    <w:rsid w:val="00CC6CEB"/>
    <w:rsid w:val="00D078C0"/>
    <w:rsid w:val="00E12D96"/>
    <w:rsid w:val="00E5544B"/>
    <w:rsid w:val="00E735DE"/>
    <w:rsid w:val="00E84762"/>
    <w:rsid w:val="00F5025F"/>
    <w:rsid w:val="00FB6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BF133A"/>
  <w15:chartTrackingRefBased/>
  <w15:docId w15:val="{C15F8DAF-1A64-4DC9-AFB3-ACCFC8F00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next w:val="a0"/>
    <w:link w:val="10"/>
    <w:uiPriority w:val="9"/>
    <w:qFormat/>
    <w:rsid w:val="00F5025F"/>
    <w:pPr>
      <w:keepNext/>
      <w:keepLines/>
      <w:pageBreakBefore/>
      <w:numPr>
        <w:numId w:val="2"/>
      </w:numPr>
      <w:suppressAutoHyphens/>
      <w:spacing w:after="400" w:line="360" w:lineRule="auto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next w:val="a0"/>
    <w:link w:val="20"/>
    <w:uiPriority w:val="9"/>
    <w:unhideWhenUsed/>
    <w:qFormat/>
    <w:rsid w:val="00F5025F"/>
    <w:pPr>
      <w:keepNext/>
      <w:keepLines/>
      <w:numPr>
        <w:ilvl w:val="1"/>
        <w:numId w:val="2"/>
      </w:numPr>
      <w:suppressAutoHyphens/>
      <w:spacing w:before="240" w:line="360" w:lineRule="auto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Текст_Сергеев"/>
    <w:qFormat/>
    <w:rsid w:val="00536EDA"/>
    <w:pPr>
      <w:spacing w:after="0" w:line="360" w:lineRule="auto"/>
      <w:ind w:firstLine="680"/>
      <w:jc w:val="both"/>
    </w:pPr>
    <w:rPr>
      <w:rFonts w:ascii="Times New Roman" w:hAnsi="Times New Roman"/>
      <w:sz w:val="28"/>
    </w:rPr>
  </w:style>
  <w:style w:type="paragraph" w:customStyle="1" w:styleId="a4">
    <w:name w:val="Формула_Сергеев"/>
    <w:basedOn w:val="a0"/>
    <w:next w:val="a0"/>
    <w:qFormat/>
    <w:rsid w:val="00536EDA"/>
    <w:pPr>
      <w:tabs>
        <w:tab w:val="center" w:pos="4820"/>
        <w:tab w:val="right" w:pos="9923"/>
      </w:tabs>
      <w:spacing w:before="60" w:after="60"/>
      <w:ind w:firstLine="0"/>
    </w:pPr>
  </w:style>
  <w:style w:type="character" w:customStyle="1" w:styleId="10">
    <w:name w:val="Заголовок 1 Знак"/>
    <w:basedOn w:val="a1"/>
    <w:link w:val="1"/>
    <w:uiPriority w:val="9"/>
    <w:rsid w:val="00F5025F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F5025F"/>
    <w:rPr>
      <w:rFonts w:ascii="Times New Roman" w:eastAsiaTheme="majorEastAsia" w:hAnsi="Times New Roman" w:cstheme="majorBidi"/>
      <w:b/>
      <w:sz w:val="28"/>
      <w:szCs w:val="26"/>
    </w:rPr>
  </w:style>
  <w:style w:type="paragraph" w:styleId="a5">
    <w:name w:val="header"/>
    <w:basedOn w:val="a"/>
    <w:link w:val="a6"/>
    <w:uiPriority w:val="99"/>
    <w:unhideWhenUsed/>
    <w:rsid w:val="00B620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B620B3"/>
  </w:style>
  <w:style w:type="paragraph" w:styleId="a7">
    <w:name w:val="footer"/>
    <w:basedOn w:val="a"/>
    <w:link w:val="a8"/>
    <w:uiPriority w:val="99"/>
    <w:unhideWhenUsed/>
    <w:rsid w:val="00B620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B620B3"/>
  </w:style>
  <w:style w:type="paragraph" w:styleId="a9">
    <w:name w:val="TOC Heading"/>
    <w:basedOn w:val="1"/>
    <w:next w:val="a"/>
    <w:uiPriority w:val="39"/>
    <w:unhideWhenUsed/>
    <w:qFormat/>
    <w:rsid w:val="00BA66FD"/>
    <w:pPr>
      <w:pageBreakBefore w:val="0"/>
      <w:numPr>
        <w:numId w:val="0"/>
      </w:numPr>
      <w:suppressAutoHyphens w:val="0"/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A66F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A66FD"/>
    <w:pPr>
      <w:spacing w:after="100"/>
      <w:ind w:left="220"/>
    </w:pPr>
  </w:style>
  <w:style w:type="character" w:styleId="aa">
    <w:name w:val="Hyperlink"/>
    <w:basedOn w:val="a1"/>
    <w:uiPriority w:val="99"/>
    <w:unhideWhenUsed/>
    <w:rsid w:val="00BA66FD"/>
    <w:rPr>
      <w:color w:val="0563C1" w:themeColor="hyperlink"/>
      <w:u w:val="single"/>
    </w:rPr>
  </w:style>
  <w:style w:type="paragraph" w:styleId="ab">
    <w:name w:val="footnote text"/>
    <w:basedOn w:val="a"/>
    <w:link w:val="ac"/>
    <w:uiPriority w:val="99"/>
    <w:semiHidden/>
    <w:unhideWhenUsed/>
    <w:rsid w:val="00BA66FD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1"/>
    <w:link w:val="ab"/>
    <w:uiPriority w:val="99"/>
    <w:semiHidden/>
    <w:rsid w:val="00BA66FD"/>
    <w:rPr>
      <w:sz w:val="20"/>
      <w:szCs w:val="20"/>
    </w:rPr>
  </w:style>
  <w:style w:type="character" w:styleId="ad">
    <w:name w:val="footnote reference"/>
    <w:basedOn w:val="a1"/>
    <w:uiPriority w:val="99"/>
    <w:semiHidden/>
    <w:unhideWhenUsed/>
    <w:rsid w:val="00BA66FD"/>
    <w:rPr>
      <w:vertAlign w:val="superscript"/>
    </w:rPr>
  </w:style>
  <w:style w:type="character" w:customStyle="1" w:styleId="UnresolvedMention">
    <w:name w:val="Unresolved Mention"/>
    <w:basedOn w:val="a1"/>
    <w:uiPriority w:val="99"/>
    <w:semiHidden/>
    <w:unhideWhenUsed/>
    <w:rsid w:val="00BA66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iplepointfive.github.io/ogltutor/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wwdo\OneDrive\&#1056;&#1072;&#1073;&#1086;&#1095;&#1080;&#1081;%20&#1089;&#1090;&#1086;&#1083;\&#1064;&#1072;&#1073;&#1083;&#1086;&#1085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3EE452-574B-4977-8E05-0C196A2C94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Шаблон.dotx</Template>
  <TotalTime>18</TotalTime>
  <Pages>30</Pages>
  <Words>3336</Words>
  <Characters>19021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Тимур Терегулов</dc:creator>
  <cp:keywords/>
  <dc:description/>
  <cp:lastModifiedBy>Иван Ермолов</cp:lastModifiedBy>
  <cp:revision>14</cp:revision>
  <dcterms:created xsi:type="dcterms:W3CDTF">2023-05-06T08:11:00Z</dcterms:created>
  <dcterms:modified xsi:type="dcterms:W3CDTF">2023-05-06T09:50:00Z</dcterms:modified>
</cp:coreProperties>
</file>